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BF22A4"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BF22A4"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BF22A4">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400E3CF4" w14:textId="5C3CCE7B" w:rsidR="00920293"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100135481" w:history="1">
            <w:r w:rsidR="00920293" w:rsidRPr="00E5141E">
              <w:rPr>
                <w:rStyle w:val="Hyperlink"/>
                <w:noProof/>
              </w:rPr>
              <w:t>Executive Summary</w:t>
            </w:r>
            <w:r w:rsidR="00920293">
              <w:rPr>
                <w:noProof/>
                <w:webHidden/>
              </w:rPr>
              <w:tab/>
            </w:r>
            <w:r w:rsidR="00920293">
              <w:rPr>
                <w:noProof/>
                <w:webHidden/>
              </w:rPr>
              <w:fldChar w:fldCharType="begin"/>
            </w:r>
            <w:r w:rsidR="00920293">
              <w:rPr>
                <w:noProof/>
                <w:webHidden/>
              </w:rPr>
              <w:instrText xml:space="preserve"> PAGEREF _Toc100135481 \h </w:instrText>
            </w:r>
            <w:r w:rsidR="00920293">
              <w:rPr>
                <w:noProof/>
                <w:webHidden/>
              </w:rPr>
            </w:r>
            <w:r w:rsidR="00920293">
              <w:rPr>
                <w:noProof/>
                <w:webHidden/>
              </w:rPr>
              <w:fldChar w:fldCharType="separate"/>
            </w:r>
            <w:r w:rsidR="00920293">
              <w:rPr>
                <w:noProof/>
                <w:webHidden/>
              </w:rPr>
              <w:t>6</w:t>
            </w:r>
            <w:r w:rsidR="00920293">
              <w:rPr>
                <w:noProof/>
                <w:webHidden/>
              </w:rPr>
              <w:fldChar w:fldCharType="end"/>
            </w:r>
          </w:hyperlink>
        </w:p>
        <w:p w14:paraId="7D4537AD" w14:textId="432D7959" w:rsidR="00920293" w:rsidRDefault="00920293">
          <w:pPr>
            <w:pStyle w:val="TOC1"/>
            <w:tabs>
              <w:tab w:val="left" w:pos="660"/>
              <w:tab w:val="right" w:leader="dot" w:pos="7360"/>
            </w:tabs>
            <w:rPr>
              <w:rFonts w:asciiTheme="minorHAnsi" w:eastAsiaTheme="minorEastAsia" w:hAnsiTheme="minorHAnsi"/>
              <w:b w:val="0"/>
              <w:noProof/>
              <w:sz w:val="22"/>
              <w:lang w:eastAsia="ko-KR"/>
            </w:rPr>
          </w:pPr>
          <w:hyperlink w:anchor="_Toc100135482" w:history="1">
            <w:r w:rsidRPr="00E5141E">
              <w:rPr>
                <w:rStyle w:val="Hyperlink"/>
                <w:noProof/>
              </w:rPr>
              <w:t>1</w:t>
            </w:r>
            <w:r>
              <w:rPr>
                <w:rFonts w:asciiTheme="minorHAnsi" w:eastAsiaTheme="minorEastAsia" w:hAnsiTheme="minorHAnsi"/>
                <w:b w:val="0"/>
                <w:noProof/>
                <w:sz w:val="22"/>
                <w:lang w:eastAsia="ko-KR"/>
              </w:rPr>
              <w:tab/>
            </w:r>
            <w:r w:rsidRPr="00E5141E">
              <w:rPr>
                <w:rStyle w:val="Hyperlink"/>
                <w:noProof/>
              </w:rPr>
              <w:t>Introduction</w:t>
            </w:r>
            <w:r>
              <w:rPr>
                <w:noProof/>
                <w:webHidden/>
              </w:rPr>
              <w:tab/>
            </w:r>
            <w:r>
              <w:rPr>
                <w:noProof/>
                <w:webHidden/>
              </w:rPr>
              <w:fldChar w:fldCharType="begin"/>
            </w:r>
            <w:r>
              <w:rPr>
                <w:noProof/>
                <w:webHidden/>
              </w:rPr>
              <w:instrText xml:space="preserve"> PAGEREF _Toc100135482 \h </w:instrText>
            </w:r>
            <w:r>
              <w:rPr>
                <w:noProof/>
                <w:webHidden/>
              </w:rPr>
            </w:r>
            <w:r>
              <w:rPr>
                <w:noProof/>
                <w:webHidden/>
              </w:rPr>
              <w:fldChar w:fldCharType="separate"/>
            </w:r>
            <w:r>
              <w:rPr>
                <w:noProof/>
                <w:webHidden/>
              </w:rPr>
              <w:t>1</w:t>
            </w:r>
            <w:r>
              <w:rPr>
                <w:noProof/>
                <w:webHidden/>
              </w:rPr>
              <w:fldChar w:fldCharType="end"/>
            </w:r>
          </w:hyperlink>
        </w:p>
        <w:p w14:paraId="6375DC49" w14:textId="3BCD6CEA" w:rsidR="00920293" w:rsidRDefault="00920293">
          <w:pPr>
            <w:pStyle w:val="TOC1"/>
            <w:tabs>
              <w:tab w:val="left" w:pos="660"/>
              <w:tab w:val="right" w:leader="dot" w:pos="7360"/>
            </w:tabs>
            <w:rPr>
              <w:rFonts w:asciiTheme="minorHAnsi" w:eastAsiaTheme="minorEastAsia" w:hAnsiTheme="minorHAnsi"/>
              <w:b w:val="0"/>
              <w:noProof/>
              <w:sz w:val="22"/>
              <w:lang w:eastAsia="ko-KR"/>
            </w:rPr>
          </w:pPr>
          <w:hyperlink w:anchor="_Toc100135483" w:history="1">
            <w:r w:rsidRPr="00E5141E">
              <w:rPr>
                <w:rStyle w:val="Hyperlink"/>
                <w:noProof/>
              </w:rPr>
              <w:t>2</w:t>
            </w:r>
            <w:r>
              <w:rPr>
                <w:rFonts w:asciiTheme="minorHAnsi" w:eastAsiaTheme="minorEastAsia" w:hAnsiTheme="minorHAnsi"/>
                <w:b w:val="0"/>
                <w:noProof/>
                <w:sz w:val="22"/>
                <w:lang w:eastAsia="ko-KR"/>
              </w:rPr>
              <w:tab/>
            </w:r>
            <w:r w:rsidRPr="00E5141E">
              <w:rPr>
                <w:rStyle w:val="Hyperlink"/>
                <w:noProof/>
              </w:rPr>
              <w:t>Literature Review</w:t>
            </w:r>
            <w:r>
              <w:rPr>
                <w:noProof/>
                <w:webHidden/>
              </w:rPr>
              <w:tab/>
            </w:r>
            <w:r>
              <w:rPr>
                <w:noProof/>
                <w:webHidden/>
              </w:rPr>
              <w:fldChar w:fldCharType="begin"/>
            </w:r>
            <w:r>
              <w:rPr>
                <w:noProof/>
                <w:webHidden/>
              </w:rPr>
              <w:instrText xml:space="preserve"> PAGEREF _Toc100135483 \h </w:instrText>
            </w:r>
            <w:r>
              <w:rPr>
                <w:noProof/>
                <w:webHidden/>
              </w:rPr>
            </w:r>
            <w:r>
              <w:rPr>
                <w:noProof/>
                <w:webHidden/>
              </w:rPr>
              <w:fldChar w:fldCharType="separate"/>
            </w:r>
            <w:r>
              <w:rPr>
                <w:noProof/>
                <w:webHidden/>
              </w:rPr>
              <w:t>2</w:t>
            </w:r>
            <w:r>
              <w:rPr>
                <w:noProof/>
                <w:webHidden/>
              </w:rPr>
              <w:fldChar w:fldCharType="end"/>
            </w:r>
          </w:hyperlink>
        </w:p>
        <w:p w14:paraId="3B90C0D9" w14:textId="4B2C6D9B" w:rsidR="00920293" w:rsidRDefault="00920293">
          <w:pPr>
            <w:pStyle w:val="TOC1"/>
            <w:tabs>
              <w:tab w:val="left" w:pos="660"/>
              <w:tab w:val="right" w:leader="dot" w:pos="7360"/>
            </w:tabs>
            <w:rPr>
              <w:rFonts w:asciiTheme="minorHAnsi" w:eastAsiaTheme="minorEastAsia" w:hAnsiTheme="minorHAnsi"/>
              <w:b w:val="0"/>
              <w:noProof/>
              <w:sz w:val="22"/>
              <w:lang w:eastAsia="ko-KR"/>
            </w:rPr>
          </w:pPr>
          <w:hyperlink w:anchor="_Toc100135484" w:history="1">
            <w:r w:rsidRPr="00E5141E">
              <w:rPr>
                <w:rStyle w:val="Hyperlink"/>
                <w:noProof/>
              </w:rPr>
              <w:t>3</w:t>
            </w:r>
            <w:r>
              <w:rPr>
                <w:rFonts w:asciiTheme="minorHAnsi" w:eastAsiaTheme="minorEastAsia" w:hAnsiTheme="minorHAnsi"/>
                <w:b w:val="0"/>
                <w:noProof/>
                <w:sz w:val="22"/>
                <w:lang w:eastAsia="ko-KR"/>
              </w:rPr>
              <w:tab/>
            </w:r>
            <w:r w:rsidRPr="00E5141E">
              <w:rPr>
                <w:rStyle w:val="Hyperlink"/>
                <w:noProof/>
              </w:rPr>
              <w:t>Methodology</w:t>
            </w:r>
            <w:r>
              <w:rPr>
                <w:noProof/>
                <w:webHidden/>
              </w:rPr>
              <w:tab/>
            </w:r>
            <w:r>
              <w:rPr>
                <w:noProof/>
                <w:webHidden/>
              </w:rPr>
              <w:fldChar w:fldCharType="begin"/>
            </w:r>
            <w:r>
              <w:rPr>
                <w:noProof/>
                <w:webHidden/>
              </w:rPr>
              <w:instrText xml:space="preserve"> PAGEREF _Toc100135484 \h </w:instrText>
            </w:r>
            <w:r>
              <w:rPr>
                <w:noProof/>
                <w:webHidden/>
              </w:rPr>
            </w:r>
            <w:r>
              <w:rPr>
                <w:noProof/>
                <w:webHidden/>
              </w:rPr>
              <w:fldChar w:fldCharType="separate"/>
            </w:r>
            <w:r>
              <w:rPr>
                <w:noProof/>
                <w:webHidden/>
              </w:rPr>
              <w:t>4</w:t>
            </w:r>
            <w:r>
              <w:rPr>
                <w:noProof/>
                <w:webHidden/>
              </w:rPr>
              <w:fldChar w:fldCharType="end"/>
            </w:r>
          </w:hyperlink>
        </w:p>
        <w:p w14:paraId="3B4326FD" w14:textId="6BAB9EEF" w:rsidR="00920293" w:rsidRDefault="00920293">
          <w:pPr>
            <w:pStyle w:val="TOC2"/>
            <w:tabs>
              <w:tab w:val="left" w:pos="660"/>
              <w:tab w:val="right" w:leader="dot" w:pos="7360"/>
            </w:tabs>
            <w:rPr>
              <w:rFonts w:asciiTheme="minorHAnsi" w:eastAsiaTheme="minorEastAsia" w:hAnsiTheme="minorHAnsi"/>
              <w:b w:val="0"/>
              <w:noProof/>
              <w:sz w:val="22"/>
              <w:lang w:eastAsia="ko-KR"/>
            </w:rPr>
          </w:pPr>
          <w:hyperlink w:anchor="_Toc100135485" w:history="1">
            <w:r w:rsidRPr="00E5141E">
              <w:rPr>
                <w:rStyle w:val="Hyperlink"/>
                <w:noProof/>
              </w:rPr>
              <w:t>3.1</w:t>
            </w:r>
            <w:r>
              <w:rPr>
                <w:rFonts w:asciiTheme="minorHAnsi" w:eastAsiaTheme="minorEastAsia" w:hAnsiTheme="minorHAnsi"/>
                <w:b w:val="0"/>
                <w:noProof/>
                <w:sz w:val="22"/>
                <w:lang w:eastAsia="ko-KR"/>
              </w:rPr>
              <w:tab/>
            </w:r>
            <w:r w:rsidRPr="00E5141E">
              <w:rPr>
                <w:rStyle w:val="Hyperlink"/>
                <w:noProof/>
              </w:rPr>
              <w:t>The Minimal Substrate</w:t>
            </w:r>
            <w:r>
              <w:rPr>
                <w:noProof/>
                <w:webHidden/>
              </w:rPr>
              <w:tab/>
            </w:r>
            <w:r>
              <w:rPr>
                <w:noProof/>
                <w:webHidden/>
              </w:rPr>
              <w:fldChar w:fldCharType="begin"/>
            </w:r>
            <w:r>
              <w:rPr>
                <w:noProof/>
                <w:webHidden/>
              </w:rPr>
              <w:instrText xml:space="preserve"> PAGEREF _Toc100135485 \h </w:instrText>
            </w:r>
            <w:r>
              <w:rPr>
                <w:noProof/>
                <w:webHidden/>
              </w:rPr>
            </w:r>
            <w:r>
              <w:rPr>
                <w:noProof/>
                <w:webHidden/>
              </w:rPr>
              <w:fldChar w:fldCharType="separate"/>
            </w:r>
            <w:r>
              <w:rPr>
                <w:noProof/>
                <w:webHidden/>
              </w:rPr>
              <w:t>4</w:t>
            </w:r>
            <w:r>
              <w:rPr>
                <w:noProof/>
                <w:webHidden/>
              </w:rPr>
              <w:fldChar w:fldCharType="end"/>
            </w:r>
          </w:hyperlink>
        </w:p>
        <w:p w14:paraId="1A3B8FCE" w14:textId="155E362D" w:rsidR="00920293" w:rsidRDefault="00920293">
          <w:pPr>
            <w:pStyle w:val="TOC2"/>
            <w:tabs>
              <w:tab w:val="left" w:pos="660"/>
              <w:tab w:val="right" w:leader="dot" w:pos="7360"/>
            </w:tabs>
            <w:rPr>
              <w:rFonts w:asciiTheme="minorHAnsi" w:eastAsiaTheme="minorEastAsia" w:hAnsiTheme="minorHAnsi"/>
              <w:b w:val="0"/>
              <w:noProof/>
              <w:sz w:val="22"/>
              <w:lang w:eastAsia="ko-KR"/>
            </w:rPr>
          </w:pPr>
          <w:hyperlink w:anchor="_Toc100135486" w:history="1">
            <w:r w:rsidRPr="00E5141E">
              <w:rPr>
                <w:rStyle w:val="Hyperlink"/>
                <w:noProof/>
              </w:rPr>
              <w:t>3.2</w:t>
            </w:r>
            <w:r>
              <w:rPr>
                <w:rFonts w:asciiTheme="minorHAnsi" w:eastAsiaTheme="minorEastAsia" w:hAnsiTheme="minorHAnsi"/>
                <w:b w:val="0"/>
                <w:noProof/>
                <w:sz w:val="22"/>
                <w:lang w:eastAsia="ko-KR"/>
              </w:rPr>
              <w:tab/>
            </w:r>
            <w:r w:rsidRPr="00E5141E">
              <w:rPr>
                <w:rStyle w:val="Hyperlink"/>
                <w:noProof/>
              </w:rPr>
              <w:t>Experimental Setup</w:t>
            </w:r>
            <w:r>
              <w:rPr>
                <w:noProof/>
                <w:webHidden/>
              </w:rPr>
              <w:tab/>
            </w:r>
            <w:r>
              <w:rPr>
                <w:noProof/>
                <w:webHidden/>
              </w:rPr>
              <w:fldChar w:fldCharType="begin"/>
            </w:r>
            <w:r>
              <w:rPr>
                <w:noProof/>
                <w:webHidden/>
              </w:rPr>
              <w:instrText xml:space="preserve"> PAGEREF _Toc100135486 \h </w:instrText>
            </w:r>
            <w:r>
              <w:rPr>
                <w:noProof/>
                <w:webHidden/>
              </w:rPr>
            </w:r>
            <w:r>
              <w:rPr>
                <w:noProof/>
                <w:webHidden/>
              </w:rPr>
              <w:fldChar w:fldCharType="separate"/>
            </w:r>
            <w:r>
              <w:rPr>
                <w:noProof/>
                <w:webHidden/>
              </w:rPr>
              <w:t>5</w:t>
            </w:r>
            <w:r>
              <w:rPr>
                <w:noProof/>
                <w:webHidden/>
              </w:rPr>
              <w:fldChar w:fldCharType="end"/>
            </w:r>
          </w:hyperlink>
        </w:p>
        <w:p w14:paraId="7A0887C8" w14:textId="1AB5491B" w:rsidR="00920293" w:rsidRDefault="00920293">
          <w:pPr>
            <w:pStyle w:val="TOC1"/>
            <w:tabs>
              <w:tab w:val="left" w:pos="660"/>
              <w:tab w:val="right" w:leader="dot" w:pos="7360"/>
            </w:tabs>
            <w:rPr>
              <w:rFonts w:asciiTheme="minorHAnsi" w:eastAsiaTheme="minorEastAsia" w:hAnsiTheme="minorHAnsi"/>
              <w:b w:val="0"/>
              <w:noProof/>
              <w:sz w:val="22"/>
              <w:lang w:eastAsia="ko-KR"/>
            </w:rPr>
          </w:pPr>
          <w:hyperlink w:anchor="_Toc100135487" w:history="1">
            <w:r w:rsidRPr="00E5141E">
              <w:rPr>
                <w:rStyle w:val="Hyperlink"/>
                <w:noProof/>
              </w:rPr>
              <w:t>4</w:t>
            </w:r>
            <w:r>
              <w:rPr>
                <w:rFonts w:asciiTheme="minorHAnsi" w:eastAsiaTheme="minorEastAsia" w:hAnsiTheme="minorHAnsi"/>
                <w:b w:val="0"/>
                <w:noProof/>
                <w:sz w:val="22"/>
                <w:lang w:eastAsia="ko-KR"/>
              </w:rPr>
              <w:tab/>
            </w:r>
            <w:r w:rsidRPr="00E5141E">
              <w:rPr>
                <w:rStyle w:val="Hyperlink"/>
                <w:noProof/>
              </w:rPr>
              <w:t>Experiments and Results</w:t>
            </w:r>
            <w:r>
              <w:rPr>
                <w:noProof/>
                <w:webHidden/>
              </w:rPr>
              <w:tab/>
            </w:r>
            <w:r>
              <w:rPr>
                <w:noProof/>
                <w:webHidden/>
              </w:rPr>
              <w:fldChar w:fldCharType="begin"/>
            </w:r>
            <w:r>
              <w:rPr>
                <w:noProof/>
                <w:webHidden/>
              </w:rPr>
              <w:instrText xml:space="preserve"> PAGEREF _Toc100135487 \h </w:instrText>
            </w:r>
            <w:r>
              <w:rPr>
                <w:noProof/>
                <w:webHidden/>
              </w:rPr>
            </w:r>
            <w:r>
              <w:rPr>
                <w:noProof/>
                <w:webHidden/>
              </w:rPr>
              <w:fldChar w:fldCharType="separate"/>
            </w:r>
            <w:r>
              <w:rPr>
                <w:noProof/>
                <w:webHidden/>
              </w:rPr>
              <w:t>9</w:t>
            </w:r>
            <w:r>
              <w:rPr>
                <w:noProof/>
                <w:webHidden/>
              </w:rPr>
              <w:fldChar w:fldCharType="end"/>
            </w:r>
          </w:hyperlink>
        </w:p>
        <w:p w14:paraId="344DFB78" w14:textId="42C41FC7" w:rsidR="00920293" w:rsidRDefault="00920293">
          <w:pPr>
            <w:pStyle w:val="TOC2"/>
            <w:tabs>
              <w:tab w:val="left" w:pos="660"/>
              <w:tab w:val="right" w:leader="dot" w:pos="7360"/>
            </w:tabs>
            <w:rPr>
              <w:rFonts w:asciiTheme="minorHAnsi" w:eastAsiaTheme="minorEastAsia" w:hAnsiTheme="minorHAnsi"/>
              <w:b w:val="0"/>
              <w:noProof/>
              <w:sz w:val="22"/>
              <w:lang w:eastAsia="ko-KR"/>
            </w:rPr>
          </w:pPr>
          <w:hyperlink w:anchor="_Toc100135488" w:history="1">
            <w:r w:rsidRPr="00E5141E">
              <w:rPr>
                <w:rStyle w:val="Hyperlink"/>
                <w:noProof/>
              </w:rPr>
              <w:t>4.1</w:t>
            </w:r>
            <w:r>
              <w:rPr>
                <w:rFonts w:asciiTheme="minorHAnsi" w:eastAsiaTheme="minorEastAsia" w:hAnsiTheme="minorHAnsi"/>
                <w:b w:val="0"/>
                <w:noProof/>
                <w:sz w:val="22"/>
                <w:lang w:eastAsia="ko-KR"/>
              </w:rPr>
              <w:tab/>
            </w:r>
            <w:r w:rsidRPr="00E5141E">
              <w:rPr>
                <w:rStyle w:val="Hyperlink"/>
                <w:noProof/>
              </w:rPr>
              <w:t>Experiment 1 – Loss of gradient</w:t>
            </w:r>
            <w:r>
              <w:rPr>
                <w:noProof/>
                <w:webHidden/>
              </w:rPr>
              <w:tab/>
            </w:r>
            <w:r>
              <w:rPr>
                <w:noProof/>
                <w:webHidden/>
              </w:rPr>
              <w:fldChar w:fldCharType="begin"/>
            </w:r>
            <w:r>
              <w:rPr>
                <w:noProof/>
                <w:webHidden/>
              </w:rPr>
              <w:instrText xml:space="preserve"> PAGEREF _Toc100135488 \h </w:instrText>
            </w:r>
            <w:r>
              <w:rPr>
                <w:noProof/>
                <w:webHidden/>
              </w:rPr>
            </w:r>
            <w:r>
              <w:rPr>
                <w:noProof/>
                <w:webHidden/>
              </w:rPr>
              <w:fldChar w:fldCharType="separate"/>
            </w:r>
            <w:r>
              <w:rPr>
                <w:noProof/>
                <w:webHidden/>
              </w:rPr>
              <w:t>10</w:t>
            </w:r>
            <w:r>
              <w:rPr>
                <w:noProof/>
                <w:webHidden/>
              </w:rPr>
              <w:fldChar w:fldCharType="end"/>
            </w:r>
          </w:hyperlink>
        </w:p>
        <w:p w14:paraId="2EB4EF28" w14:textId="60FE882D" w:rsidR="00920293" w:rsidRDefault="00920293">
          <w:pPr>
            <w:pStyle w:val="TOC2"/>
            <w:tabs>
              <w:tab w:val="left" w:pos="660"/>
              <w:tab w:val="right" w:leader="dot" w:pos="7360"/>
            </w:tabs>
            <w:rPr>
              <w:rFonts w:asciiTheme="minorHAnsi" w:eastAsiaTheme="minorEastAsia" w:hAnsiTheme="minorHAnsi"/>
              <w:b w:val="0"/>
              <w:noProof/>
              <w:sz w:val="22"/>
              <w:lang w:eastAsia="ko-KR"/>
            </w:rPr>
          </w:pPr>
          <w:hyperlink w:anchor="_Toc100135489" w:history="1">
            <w:r w:rsidRPr="00E5141E">
              <w:rPr>
                <w:rStyle w:val="Hyperlink"/>
                <w:noProof/>
              </w:rPr>
              <w:t>4.2</w:t>
            </w:r>
            <w:r>
              <w:rPr>
                <w:rFonts w:asciiTheme="minorHAnsi" w:eastAsiaTheme="minorEastAsia" w:hAnsiTheme="minorHAnsi"/>
                <w:b w:val="0"/>
                <w:noProof/>
                <w:sz w:val="22"/>
                <w:lang w:eastAsia="ko-KR"/>
              </w:rPr>
              <w:tab/>
            </w:r>
            <w:r w:rsidRPr="00E5141E">
              <w:rPr>
                <w:rStyle w:val="Hyperlink"/>
                <w:noProof/>
              </w:rPr>
              <w:t>Experiment 2 – Focusing</w:t>
            </w:r>
            <w:r>
              <w:rPr>
                <w:noProof/>
                <w:webHidden/>
              </w:rPr>
              <w:tab/>
            </w:r>
            <w:r>
              <w:rPr>
                <w:noProof/>
                <w:webHidden/>
              </w:rPr>
              <w:fldChar w:fldCharType="begin"/>
            </w:r>
            <w:r>
              <w:rPr>
                <w:noProof/>
                <w:webHidden/>
              </w:rPr>
              <w:instrText xml:space="preserve"> PAGEREF _Toc100135489 \h </w:instrText>
            </w:r>
            <w:r>
              <w:rPr>
                <w:noProof/>
                <w:webHidden/>
              </w:rPr>
            </w:r>
            <w:r>
              <w:rPr>
                <w:noProof/>
                <w:webHidden/>
              </w:rPr>
              <w:fldChar w:fldCharType="separate"/>
            </w:r>
            <w:r>
              <w:rPr>
                <w:noProof/>
                <w:webHidden/>
              </w:rPr>
              <w:t>13</w:t>
            </w:r>
            <w:r>
              <w:rPr>
                <w:noProof/>
                <w:webHidden/>
              </w:rPr>
              <w:fldChar w:fldCharType="end"/>
            </w:r>
          </w:hyperlink>
        </w:p>
        <w:p w14:paraId="6E478CB9" w14:textId="707869A4" w:rsidR="00920293" w:rsidRDefault="00920293">
          <w:pPr>
            <w:pStyle w:val="TOC1"/>
            <w:tabs>
              <w:tab w:val="left" w:pos="660"/>
              <w:tab w:val="right" w:leader="dot" w:pos="7360"/>
            </w:tabs>
            <w:rPr>
              <w:rFonts w:asciiTheme="minorHAnsi" w:eastAsiaTheme="minorEastAsia" w:hAnsiTheme="minorHAnsi"/>
              <w:b w:val="0"/>
              <w:noProof/>
              <w:sz w:val="22"/>
              <w:lang w:eastAsia="ko-KR"/>
            </w:rPr>
          </w:pPr>
          <w:hyperlink w:anchor="_Toc100135490" w:history="1">
            <w:r w:rsidRPr="00E5141E">
              <w:rPr>
                <w:rStyle w:val="Hyperlink"/>
                <w:noProof/>
              </w:rPr>
              <w:t>5</w:t>
            </w:r>
            <w:r>
              <w:rPr>
                <w:rFonts w:asciiTheme="minorHAnsi" w:eastAsiaTheme="minorEastAsia" w:hAnsiTheme="minorHAnsi"/>
                <w:b w:val="0"/>
                <w:noProof/>
                <w:sz w:val="22"/>
                <w:lang w:eastAsia="ko-KR"/>
              </w:rPr>
              <w:tab/>
            </w:r>
            <w:r w:rsidRPr="00E5141E">
              <w:rPr>
                <w:rStyle w:val="Hyperlink"/>
                <w:noProof/>
              </w:rPr>
              <w:t>Conclusion</w:t>
            </w:r>
            <w:r>
              <w:rPr>
                <w:noProof/>
                <w:webHidden/>
              </w:rPr>
              <w:tab/>
            </w:r>
            <w:r>
              <w:rPr>
                <w:noProof/>
                <w:webHidden/>
              </w:rPr>
              <w:fldChar w:fldCharType="begin"/>
            </w:r>
            <w:r>
              <w:rPr>
                <w:noProof/>
                <w:webHidden/>
              </w:rPr>
              <w:instrText xml:space="preserve"> PAGEREF _Toc100135490 \h </w:instrText>
            </w:r>
            <w:r>
              <w:rPr>
                <w:noProof/>
                <w:webHidden/>
              </w:rPr>
            </w:r>
            <w:r>
              <w:rPr>
                <w:noProof/>
                <w:webHidden/>
              </w:rPr>
              <w:fldChar w:fldCharType="separate"/>
            </w:r>
            <w:r>
              <w:rPr>
                <w:noProof/>
                <w:webHidden/>
              </w:rPr>
              <w:t>17</w:t>
            </w:r>
            <w:r>
              <w:rPr>
                <w:noProof/>
                <w:webHidden/>
              </w:rPr>
              <w:fldChar w:fldCharType="end"/>
            </w:r>
          </w:hyperlink>
        </w:p>
        <w:p w14:paraId="49EE8214" w14:textId="2B2D52FC" w:rsidR="00920293" w:rsidRDefault="00920293">
          <w:pPr>
            <w:pStyle w:val="TOC1"/>
            <w:tabs>
              <w:tab w:val="right" w:leader="dot" w:pos="7360"/>
            </w:tabs>
            <w:rPr>
              <w:rFonts w:asciiTheme="minorHAnsi" w:eastAsiaTheme="minorEastAsia" w:hAnsiTheme="minorHAnsi"/>
              <w:b w:val="0"/>
              <w:noProof/>
              <w:sz w:val="22"/>
              <w:lang w:eastAsia="ko-KR"/>
            </w:rPr>
          </w:pPr>
          <w:hyperlink w:anchor="_Toc100135491" w:history="1">
            <w:r w:rsidRPr="00E5141E">
              <w:rPr>
                <w:rStyle w:val="Hyperlink"/>
                <w:noProof/>
              </w:rPr>
              <w:t>Appendix A</w:t>
            </w:r>
            <w:r>
              <w:rPr>
                <w:noProof/>
                <w:webHidden/>
              </w:rPr>
              <w:tab/>
            </w:r>
            <w:r>
              <w:rPr>
                <w:noProof/>
                <w:webHidden/>
              </w:rPr>
              <w:fldChar w:fldCharType="begin"/>
            </w:r>
            <w:r>
              <w:rPr>
                <w:noProof/>
                <w:webHidden/>
              </w:rPr>
              <w:instrText xml:space="preserve"> PAGEREF _Toc100135491 \h </w:instrText>
            </w:r>
            <w:r>
              <w:rPr>
                <w:noProof/>
                <w:webHidden/>
              </w:rPr>
            </w:r>
            <w:r>
              <w:rPr>
                <w:noProof/>
                <w:webHidden/>
              </w:rPr>
              <w:fldChar w:fldCharType="separate"/>
            </w:r>
            <w:r>
              <w:rPr>
                <w:noProof/>
                <w:webHidden/>
              </w:rPr>
              <w:t>18</w:t>
            </w:r>
            <w:r>
              <w:rPr>
                <w:noProof/>
                <w:webHidden/>
              </w:rPr>
              <w:fldChar w:fldCharType="end"/>
            </w:r>
          </w:hyperlink>
        </w:p>
        <w:p w14:paraId="5E011042" w14:textId="0978860E" w:rsidR="00920293" w:rsidRDefault="00920293">
          <w:pPr>
            <w:pStyle w:val="TOC1"/>
            <w:tabs>
              <w:tab w:val="right" w:leader="dot" w:pos="7360"/>
            </w:tabs>
            <w:rPr>
              <w:rFonts w:asciiTheme="minorHAnsi" w:eastAsiaTheme="minorEastAsia" w:hAnsiTheme="minorHAnsi"/>
              <w:b w:val="0"/>
              <w:noProof/>
              <w:sz w:val="22"/>
              <w:lang w:eastAsia="ko-KR"/>
            </w:rPr>
          </w:pPr>
          <w:hyperlink w:anchor="_Toc100135492" w:history="1">
            <w:r w:rsidRPr="00E5141E">
              <w:rPr>
                <w:rStyle w:val="Hyperlink"/>
                <w:noProof/>
              </w:rPr>
              <w:t>Appendix B</w:t>
            </w:r>
            <w:r>
              <w:rPr>
                <w:noProof/>
                <w:webHidden/>
              </w:rPr>
              <w:tab/>
            </w:r>
            <w:r>
              <w:rPr>
                <w:noProof/>
                <w:webHidden/>
              </w:rPr>
              <w:fldChar w:fldCharType="begin"/>
            </w:r>
            <w:r>
              <w:rPr>
                <w:noProof/>
                <w:webHidden/>
              </w:rPr>
              <w:instrText xml:space="preserve"> PAGEREF _Toc100135492 \h </w:instrText>
            </w:r>
            <w:r>
              <w:rPr>
                <w:noProof/>
                <w:webHidden/>
              </w:rPr>
            </w:r>
            <w:r>
              <w:rPr>
                <w:noProof/>
                <w:webHidden/>
              </w:rPr>
              <w:fldChar w:fldCharType="separate"/>
            </w:r>
            <w:r>
              <w:rPr>
                <w:noProof/>
                <w:webHidden/>
              </w:rPr>
              <w:t>19</w:t>
            </w:r>
            <w:r>
              <w:rPr>
                <w:noProof/>
                <w:webHidden/>
              </w:rPr>
              <w:fldChar w:fldCharType="end"/>
            </w:r>
          </w:hyperlink>
        </w:p>
        <w:p w14:paraId="69D98965" w14:textId="5986AD20" w:rsidR="00920293" w:rsidRDefault="00920293">
          <w:pPr>
            <w:pStyle w:val="TOC1"/>
            <w:tabs>
              <w:tab w:val="right" w:leader="dot" w:pos="7360"/>
            </w:tabs>
            <w:rPr>
              <w:rFonts w:asciiTheme="minorHAnsi" w:eastAsiaTheme="minorEastAsia" w:hAnsiTheme="minorHAnsi"/>
              <w:b w:val="0"/>
              <w:noProof/>
              <w:sz w:val="22"/>
              <w:lang w:eastAsia="ko-KR"/>
            </w:rPr>
          </w:pPr>
          <w:hyperlink w:anchor="_Toc100135493" w:history="1">
            <w:r w:rsidRPr="00E5141E">
              <w:rPr>
                <w:rStyle w:val="Hyperlink"/>
                <w:rFonts w:cs="Helvetica"/>
                <w:noProof/>
              </w:rPr>
              <w:t>Bibliography</w:t>
            </w:r>
            <w:r>
              <w:rPr>
                <w:noProof/>
                <w:webHidden/>
              </w:rPr>
              <w:tab/>
            </w:r>
            <w:r>
              <w:rPr>
                <w:noProof/>
                <w:webHidden/>
              </w:rPr>
              <w:fldChar w:fldCharType="begin"/>
            </w:r>
            <w:r>
              <w:rPr>
                <w:noProof/>
                <w:webHidden/>
              </w:rPr>
              <w:instrText xml:space="preserve"> PAGEREF _Toc100135493 \h </w:instrText>
            </w:r>
            <w:r>
              <w:rPr>
                <w:noProof/>
                <w:webHidden/>
              </w:rPr>
            </w:r>
            <w:r>
              <w:rPr>
                <w:noProof/>
                <w:webHidden/>
              </w:rPr>
              <w:fldChar w:fldCharType="separate"/>
            </w:r>
            <w:r>
              <w:rPr>
                <w:noProof/>
                <w:webHidden/>
              </w:rPr>
              <w:t>20</w:t>
            </w:r>
            <w:r>
              <w:rPr>
                <w:noProof/>
                <w:webHidden/>
              </w:rPr>
              <w:fldChar w:fldCharType="end"/>
            </w:r>
          </w:hyperlink>
        </w:p>
        <w:p w14:paraId="47792B8C" w14:textId="5978C43A"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BF22A4" w:rsidP="002D21D6">
      <w:pPr>
        <w:pStyle w:val="TableofFigures"/>
        <w:tabs>
          <w:tab w:val="right" w:leader="dot" w:pos="7360"/>
        </w:tabs>
      </w:pPr>
      <w:r>
        <w:fldChar w:fldCharType="begin"/>
      </w:r>
      <w:r>
        <w:instrText xml:space="preserve"> TOC \h \z \c "Figure" </w:instrText>
      </w:r>
      <w:r>
        <w:fldChar w:fldCharType="separate"/>
      </w:r>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r>
        <w:rPr>
          <w:noProof/>
        </w:rPr>
        <w:fldChar w:fldCharType="end"/>
      </w:r>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2168B9" w:rsidP="00B649C0">
      <w:pPr>
        <w:pStyle w:val="TableofFigures"/>
        <w:tabs>
          <w:tab w:val="right" w:leader="dot" w:pos="7360"/>
        </w:tabs>
      </w:pPr>
      <w:fldSimple w:instr=" TOC \h \z \c &quot;Table&quot; ">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fldSimple>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100135481"/>
      <w:r>
        <w:lastRenderedPageBreak/>
        <w:t>Executive Summary</w:t>
      </w:r>
      <w:bookmarkEnd w:id="0"/>
    </w:p>
    <w:p w14:paraId="5F8E573B" w14:textId="309C450C" w:rsidR="000110C4" w:rsidRDefault="00735D26" w:rsidP="00FA1697">
      <w:pPr>
        <w:pStyle w:val="Heading1"/>
      </w:pPr>
      <w:bookmarkStart w:id="1" w:name="_Toc100135482"/>
      <w:r>
        <w:lastRenderedPageBreak/>
        <w:t>Introduction</w:t>
      </w:r>
      <w:bookmarkEnd w:id="1"/>
    </w:p>
    <w:p w14:paraId="1A3233F6" w14:textId="77777777" w:rsidR="00E201E6" w:rsidRPr="00E201E6" w:rsidRDefault="00E201E6" w:rsidP="00E201E6"/>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7F2D6B9A" w:rsidR="002D21D6" w:rsidRPr="00D53F07"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182D4A21" w14:textId="4E412A78" w:rsidR="00B649C0" w:rsidRPr="00B649C0" w:rsidRDefault="00B649C0" w:rsidP="00B649C0">
      <w:pPr>
        <w:pStyle w:val="Heading1"/>
      </w:pPr>
      <w:bookmarkStart w:id="2" w:name="_Toc100135483"/>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46AF93CA" w14:textId="46A111E5" w:rsidR="00B649C0" w:rsidRDefault="00B649C0" w:rsidP="00B649C0">
      <w:r>
        <w:t>However, the method of Coevolution introduces 3 well researched and largely solved problems. The first is Cycling, whereby the agents may cycle over and over through a set of “optimal” agent types which lack transitivity, e.g. A&lt;B&lt;C, but C&lt;A, leading to a cycle over these 3 types without any progress. Another problem is a loss of gradient called Disengagement where one set of the population may dominate all others, thereby rendering it impossible for any meaningful change to be measured. Lastly is a loss of focus, where agents may focus entirely on an opponent’s weakness thereby leading to agents which don’t play to win the game, but to win against that specific opponent, 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7777777"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7E6CFB73" w14:textId="77777777" w:rsidR="00315D9B" w:rsidRDefault="00315D9B">
      <w:pPr>
        <w:spacing w:after="160" w:line="259" w:lineRule="auto"/>
        <w:jc w:val="left"/>
      </w:pPr>
    </w:p>
    <w:p w14:paraId="4917542B" w14:textId="350655A6" w:rsidR="00315D9B" w:rsidRDefault="00315D9B" w:rsidP="00315D9B">
      <w:pPr>
        <w:pStyle w:val="Heading1"/>
      </w:pPr>
      <w:bookmarkStart w:id="3" w:name="_Toc100135484"/>
      <w:r>
        <w:lastRenderedPageBreak/>
        <w:t>Methodology</w:t>
      </w:r>
      <w:bookmarkEnd w:id="3"/>
    </w:p>
    <w:p w14:paraId="6372A76A" w14:textId="0D7805A0" w:rsidR="008E1D04" w:rsidRDefault="004D16EB" w:rsidP="00F75C82">
      <w:pPr>
        <w:pStyle w:val="Heading2"/>
      </w:pPr>
      <w:bookmarkStart w:id="4" w:name="_Toc100135485"/>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xml:space="preserve">. This second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2CD00DDD" w:rsidR="00A83CF6" w:rsidRPr="00CB460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26B8ECEB" w14:textId="01339A78" w:rsidR="005E77C0" w:rsidRDefault="00854FD5" w:rsidP="00854FD5">
      <w:pPr>
        <w:pStyle w:val="Heading2"/>
      </w:pPr>
      <w:bookmarkStart w:id="5" w:name="_Toc100135486"/>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3FCFA3D0"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w:t>
      </w:r>
      <w:r w:rsidR="00D52B2E">
        <w:t>an array to store their dimension scalars in</w:t>
      </w:r>
      <w:r w:rsidR="00262758">
        <w:t>.</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3CC7F089"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w:t>
      </w:r>
      <w:r w:rsidR="00BD3FF5">
        <w:t>s</w:t>
      </w:r>
      <w:r w:rsidR="001260D0">
        <w:t xml:space="preserv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w:t>
      </w:r>
      <w:r w:rsidR="0023715C">
        <w:t>0</w:t>
      </w:r>
      <w:r w:rsidR="00FD4A2B">
        <w:t>.</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2728DD8E" w:rsidR="00E47D47" w:rsidRDefault="003A0F23" w:rsidP="0001195A">
      <w:r>
        <w:lastRenderedPageBreak/>
        <w:t xml:space="preserve">The Environment class also makes use of OpenAI’s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w:t>
      </w:r>
      <w:r w:rsidR="00885E16">
        <w:t>3</w:t>
      </w:r>
      <w:r w:rsidR="00DC3886">
        <w:t xml:space="preserve"> </w:t>
      </w:r>
      <w:r w:rsidR="00885E16">
        <w:t>*</w:t>
      </w:r>
      <w:r w:rsidR="00DC3886">
        <w:t xml:space="preserve"> </w:t>
      </w:r>
      <w:r w:rsidR="00885E16">
        <w:t>number of dimension</w:t>
      </w:r>
      <w:r w:rsidR="00DC3886">
        <w:t>s</w:t>
      </w:r>
      <w:r w:rsidR="00885E16">
        <w:t xml:space="preserve"> many</w:t>
      </w:r>
      <w:r w:rsidR="00056470">
        <w:t xml:space="preserve">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w:t>
      </w:r>
      <w:r w:rsidR="00584B4C">
        <w:t>i</w:t>
      </w:r>
      <w:r w:rsidR="003B1623">
        <w:t xml:space="preserve">, how many are equal in dimension </w:t>
      </w:r>
      <w:r w:rsidR="00584B4C">
        <w:t>i</w:t>
      </w:r>
      <w:r w:rsidR="003B1623">
        <w:t xml:space="preserve">, less than in dimension </w:t>
      </w:r>
      <w:r w:rsidR="00584B4C">
        <w:t>i</w:t>
      </w:r>
      <w:r w:rsidR="00685B59">
        <w:t>, etc</w:t>
      </w:r>
      <w:r w:rsidR="00AC3064">
        <w:t xml:space="preserve"> </w:t>
      </w:r>
      <w:r w:rsidR="00584B4C">
        <w:t>for all dimensions</w:t>
      </w:r>
      <w:r w:rsidR="00FA6CC7">
        <w:t>.</w:t>
      </w:r>
      <w:r w:rsidR="009F56B5">
        <w:t xml:space="preserve"> The state is then the index of whichever one of these numbers is greatest</w:t>
      </w:r>
      <w:r w:rsidR="00C2019D">
        <w:t xml:space="preserve">: e.g. </w:t>
      </w:r>
      <w:r w:rsidR="005C41B8">
        <w:t xml:space="preserve">if most less than the agent in dimension </w:t>
      </w:r>
      <w:r w:rsidR="00E4407C">
        <w:t>1</w:t>
      </w:r>
      <w:r w:rsidR="005C41B8">
        <w:t>, the state will be 2.</w:t>
      </w:r>
      <w:r w:rsidR="00DA728F">
        <w:t xml:space="preserve"> </w:t>
      </w:r>
    </w:p>
    <w:p w14:paraId="30408F56" w14:textId="5C715494"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uses the original minimal substrate paper’s scalar representation; the scalar in each dimension was represented as a “fixed length binary string and the value they represent is given by the unitation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B86205">
        <w:t>1 +</w:t>
      </w:r>
      <w:r w:rsidR="004E5F2B">
        <w:t xml:space="preserve"> number of dimensions</w:t>
      </w:r>
      <w:r w:rsidR="00DA728F">
        <w:t xml:space="preserve"> </w:t>
      </w:r>
      <w:r w:rsidR="00B04EA4">
        <w:t xml:space="preserve">many </w:t>
      </w:r>
      <w:r w:rsidR="00DA728F">
        <w:t>possible actions:</w:t>
      </w:r>
      <w:r w:rsidR="00EC285C">
        <w:t xml:space="preserve"> flip a bit at a random index in dimension </w:t>
      </w:r>
      <w:r w:rsidR="00B86205">
        <w:t>i</w:t>
      </w:r>
      <w:r w:rsidR="00EC285C">
        <w:t xml:space="preserve">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1C6EDDD4" w:rsidR="000E61AF" w:rsidRDefault="00EF7A00" w:rsidP="00EC7EA1">
      <w:r>
        <w:t>Design</w:t>
      </w:r>
      <w:r w:rsidR="003C38DE">
        <w:t xml:space="preserve"> B uses integer scalars</w:t>
      </w:r>
      <w:r w:rsidR="00163A75">
        <w:t xml:space="preserve">, with a maximum value of 100 and minimum of </w:t>
      </w:r>
      <w:r w:rsidR="00217828">
        <w:t>0 and</w:t>
      </w:r>
      <w:r w:rsidR="00E47D47">
        <w:t xml:space="preserve"> has </w:t>
      </w:r>
      <w:r w:rsidR="007A4C63">
        <w:t>2 * the number of dimensions</w:t>
      </w:r>
      <w:r w:rsidR="00EC7EA1">
        <w:t xml:space="preserve"> many po</w:t>
      </w:r>
      <w:r w:rsidR="00E47D47">
        <w:t xml:space="preserve">ssible actions: </w:t>
      </w:r>
      <w:r w:rsidR="00EC7EA1">
        <w:t xml:space="preserve">increase dimension </w:t>
      </w:r>
      <w:r w:rsidR="00865307">
        <w:t>i</w:t>
      </w:r>
      <w:r w:rsidR="00EC7EA1">
        <w:t xml:space="preserve"> by a scalar Z, decrease dimension </w:t>
      </w:r>
      <w:r w:rsidR="00865307">
        <w:t>i</w:t>
      </w:r>
      <w:r w:rsidR="00EC7EA1">
        <w:t xml:space="preserve"> by Z etc for all dimensions. </w:t>
      </w:r>
      <w:r w:rsidR="005A284A">
        <w:t xml:space="preserve">Z is a random integer between 1 and </w:t>
      </w:r>
      <w:r w:rsidR="000449C4">
        <w:t>3</w:t>
      </w:r>
      <w:r w:rsidR="007F0694">
        <w:t xml:space="preserve">, and attempting to increase </w:t>
      </w:r>
      <w:r w:rsidR="00865307">
        <w:t xml:space="preserve">a dimension’s scalar </w:t>
      </w:r>
      <w:r w:rsidR="007F0694">
        <w:t xml:space="preserve">over 100, or </w:t>
      </w:r>
      <w:r w:rsidR="0000368A">
        <w:t xml:space="preserve">decrease it </w:t>
      </w:r>
      <w:r w:rsidR="007F0694">
        <w:t>below 0 just sets it to</w:t>
      </w:r>
      <w:r w:rsidR="0001280A">
        <w:t xml:space="preserve"> 100 or 0 </w:t>
      </w:r>
      <w:r w:rsidR="00217828">
        <w:t>respectively and</w:t>
      </w:r>
      <w:r w:rsidR="00FF22DE">
        <w:t xml:space="preserve"> counts as “skipping” an action</w:t>
      </w:r>
      <w:r w:rsidR="00A12E4E">
        <w:t xml:space="preserve">. This design better accommodates RL’s </w:t>
      </w:r>
      <w:r w:rsidR="001A06D3">
        <w:t>policy-based</w:t>
      </w:r>
      <w:r w:rsidR="00A12E4E">
        <w:t xml:space="preserve"> strategy rather than selecting </w:t>
      </w:r>
      <w:r w:rsidR="004D32D6">
        <w:t>based off of random mutations</w:t>
      </w:r>
      <w:r w:rsidR="0003286C">
        <w:t>.</w:t>
      </w:r>
      <w:r w:rsidR="00D247C4">
        <w:t xml:space="preserve"> </w:t>
      </w:r>
    </w:p>
    <w:p w14:paraId="09B36F82" w14:textId="29BA8205"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w:t>
      </w:r>
      <w:r w:rsidR="00322DAE">
        <w:t>the dimensions’ scalars</w:t>
      </w:r>
      <w:r w:rsidR="00757CF3">
        <w:t xml:space="preserve">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can’t be afforded on the hardware I am using</w:t>
      </w:r>
      <w:r w:rsidR="007501FB">
        <w:t>.</w:t>
      </w:r>
      <w:r w:rsidR="002032F9">
        <w:t xml:space="preserve"> </w:t>
      </w:r>
      <w:r w:rsidR="00710807">
        <w:t xml:space="preserve">In conclusion, I will only be using Design </w:t>
      </w:r>
      <w:r w:rsidR="00710807">
        <w:lastRenderedPageBreak/>
        <w:t>B</w:t>
      </w:r>
      <w:r w:rsidR="00DD2624">
        <w:t>. I made this decision because the random nature of evolution doesn’t translate well into policy making; an individual choosing to mutate</w:t>
      </w:r>
      <w:r w:rsidR="00F70DC0">
        <w:t xml:space="preserve"> </w:t>
      </w:r>
      <w:r w:rsidR="00DD2624">
        <w:t>dimension</w:t>
      </w:r>
      <w:r w:rsidR="00572236">
        <w:t xml:space="preserve"> 0</w:t>
      </w:r>
      <w:r w:rsidR="00DD2624">
        <w:t xml:space="preserve">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with the ith action being intended for the ith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so that the reward for the ith agent is the ith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1EEA559C" w:rsidR="008C105D" w:rsidRDefault="00BF7A98" w:rsidP="0001195A">
      <w:r>
        <w:t xml:space="preserve">To implement this, </w:t>
      </w:r>
      <w:r w:rsidR="005A59E4">
        <w:t>I created a list of length N, which contains N Q-tables, where the ith Q-table belongs to the ith agent.</w:t>
      </w:r>
      <w:r w:rsidR="00ED0C57">
        <w:t xml:space="preserve"> Each Q-table is initialised as a 2d array full of 0’s, with a shape of (</w:t>
      </w:r>
      <w:r w:rsidR="00992301">
        <w:t>3*number of dimensions</w:t>
      </w:r>
      <w:r w:rsidR="00ED0C57">
        <w:t xml:space="preserve">, </w:t>
      </w:r>
      <w:r w:rsidR="00992301">
        <w:t>2*number of dimensions</w:t>
      </w:r>
      <w:r w:rsidR="00CC46FF">
        <w:t>)</w:t>
      </w:r>
      <w:r w:rsidR="001C26A7">
        <w:t xml:space="preserve">, </w:t>
      </w:r>
      <w:r w:rsidR="00992301">
        <w:t>3*number of dimensions</w:t>
      </w:r>
      <w:r w:rsidR="00ED0C57">
        <w:t xml:space="preserve"> being the observation space, and </w:t>
      </w:r>
      <w:r w:rsidR="00992301">
        <w:t>2*number of dimensions</w:t>
      </w:r>
      <w:r w:rsidR="00ED0C57">
        <w:t xml:space="preserve"> being the action space</w:t>
      </w:r>
      <w:r w:rsidR="00BC1063">
        <w:t>, where the number of dimensions is the number of dimensions the agents have</w:t>
      </w:r>
      <w:r w:rsidR="00ED0C57">
        <w:t>.</w:t>
      </w:r>
      <w:r w:rsidR="00DB00FF">
        <w:t xml:space="preserve"> </w:t>
      </w:r>
      <w:r w:rsidR="00A46832">
        <w:t>For the ith agent, the Q-value for action A whilst in state S will be at index [i][S][A].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lastRenderedPageBreak/>
        <w:t>The Q Network then runs</w:t>
      </w:r>
      <w:r w:rsidR="00564FB2">
        <w:t xml:space="preserve"> for M iterations</w:t>
      </w:r>
      <w:r w:rsidR="00624522">
        <w:t xml:space="preserve">. At the start of each iteration it resets the environment and sets the current state to the returned 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[i][S]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[i]</w:t>
      </w:r>
      <w:r w:rsidR="00B51B21">
        <w:rPr>
          <w:rFonts w:eastAsiaTheme="minorEastAsia"/>
        </w:rPr>
        <w:t>[observation] in the Q table</w:t>
      </w:r>
      <w:r w:rsidR="00AB40DF">
        <w:rPr>
          <w:rFonts w:eastAsiaTheme="minorEastAsia"/>
        </w:rPr>
        <w:t>, for the ith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Githu</w:t>
      </w:r>
      <w:r w:rsidR="00AD5671">
        <w:rPr>
          <w:rFonts w:eastAsiaTheme="minorEastAsia"/>
        </w:rPr>
        <w:t>b</w:t>
      </w:r>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100135487"/>
      <w:r>
        <w:lastRenderedPageBreak/>
        <w:t>Experiments and Results</w:t>
      </w:r>
      <w:bookmarkEnd w:id="6"/>
    </w:p>
    <w:p w14:paraId="2AFCDACC" w14:textId="77777777" w:rsidR="00313CF3" w:rsidRDefault="00984D60" w:rsidP="00313CF3">
      <w:pPr>
        <w:keepNext/>
      </w:pPr>
      <w:r>
        <w:t>First, a</w:t>
      </w:r>
      <w:r w:rsidR="00E95C44">
        <w:t>n explanation for</w:t>
      </w:r>
      <w:r w:rsidR="00C4425A">
        <w:t xml:space="preserve"> how plots were generated</w:t>
      </w:r>
      <w:r w:rsidR="00B84827">
        <w:t xml:space="preserve"> and how to read them.</w:t>
      </w:r>
      <w:r w:rsidR="00C10337" w:rsidRPr="00C10337">
        <w:t xml:space="preserve"> </w:t>
      </w:r>
      <w:r w:rsidR="00C10337" w:rsidRPr="00F24FE0">
        <w:drawing>
          <wp:inline distT="0" distB="0" distL="0" distR="0" wp14:anchorId="69CD1834" wp14:editId="2EE2F62D">
            <wp:extent cx="4680000" cy="2247290"/>
            <wp:effectExtent l="0" t="0" r="6350" b="635"/>
            <wp:docPr id="1" name="Picture 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0"/>
                    </a:xfrm>
                    <a:prstGeom prst="rect">
                      <a:avLst/>
                    </a:prstGeom>
                  </pic:spPr>
                </pic:pic>
              </a:graphicData>
            </a:graphic>
          </wp:inline>
        </w:drawing>
      </w:r>
    </w:p>
    <w:p w14:paraId="76909A7D" w14:textId="42D0932F" w:rsidR="00C10337" w:rsidRDefault="00313CF3" w:rsidP="00313CF3">
      <w:pPr>
        <w:pStyle w:val="Caption"/>
      </w:pPr>
      <w:r>
        <w:t xml:space="preserve">Figure </w:t>
      </w:r>
      <w:fldSimple w:instr=" SEQ Figure \* ARABIC ">
        <w:r w:rsidR="005262B8">
          <w:rPr>
            <w:noProof/>
          </w:rPr>
          <w:t>1</w:t>
        </w:r>
      </w:fldSimple>
      <w:r w:rsidR="006F71A6">
        <w:t xml:space="preserve"> </w:t>
      </w:r>
      <w:r w:rsidRPr="003565D4">
        <w:t>- Plots of Subjective Fitness (Rewards) and Objective Fitness (Scalars) for Design B</w:t>
      </w:r>
    </w:p>
    <w:p w14:paraId="174457F3" w14:textId="6A87704A" w:rsidR="001B08BB" w:rsidRDefault="0032226D" w:rsidP="00AD185D">
      <w:r>
        <w:t xml:space="preserve">Figure </w:t>
      </w:r>
      <w:r w:rsidR="00AD185D">
        <w:t>1</w:t>
      </w:r>
      <w:r>
        <w:t xml:space="preserve"> </w:t>
      </w:r>
      <w:r w:rsidR="00F85767">
        <w:t xml:space="preserve">shows the plots generated </w:t>
      </w:r>
      <w:r w:rsidR="00B6232D">
        <w:t>after training has taken place</w:t>
      </w:r>
      <w:r w:rsidR="00C0651B">
        <w:t>.</w:t>
      </w:r>
      <w:r w:rsidR="005D325B">
        <w:t xml:space="preserve"> The top row plot</w:t>
      </w:r>
      <w:r w:rsidR="00972992">
        <w:t xml:space="preserve">s </w:t>
      </w:r>
      <w:r w:rsidR="00711678">
        <w:t xml:space="preserve">the </w:t>
      </w:r>
      <w:r w:rsidR="00F51739">
        <w:t xml:space="preserve">average </w:t>
      </w:r>
      <w:r w:rsidR="00711678">
        <w:t xml:space="preserve">subjective rewards of </w:t>
      </w:r>
      <w:r w:rsidR="00F24A7C">
        <w:t>the individuals</w:t>
      </w:r>
      <w:r w:rsidR="00972992">
        <w:t xml:space="preserve"> against the generations, and the bottom row plots</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w:t>
      </w:r>
      <w:r w:rsidR="00370FFB">
        <w:t xml:space="preserve">a </w:t>
      </w:r>
      <w:r w:rsidR="004776AD">
        <w:t>green line that show</w:t>
      </w:r>
      <w:r w:rsidR="00370FFB">
        <w:t>s the average scalar value</w:t>
      </w:r>
      <w:r w:rsidR="00C9046E">
        <w:t xml:space="preserve"> for its </w:t>
      </w:r>
      <w:r w:rsidR="003928DB">
        <w:t>sole</w:t>
      </w:r>
      <w:r w:rsidR="00C9046E">
        <w:t xml:space="preserve"> dimension</w:t>
      </w:r>
      <w:r w:rsidR="004776AD">
        <w:t>.</w:t>
      </w:r>
      <w:r w:rsidR="001853E1">
        <w:t xml:space="preserve"> </w:t>
      </w:r>
      <w:r w:rsidR="001367A8">
        <w:t xml:space="preserve">Each graph shows </w:t>
      </w:r>
      <w:r w:rsidR="00E8406E">
        <w:t xml:space="preserve">a maximum of </w:t>
      </w:r>
      <w:r w:rsidR="00717E8D">
        <w:t xml:space="preserve">3 </w:t>
      </w:r>
      <w:r w:rsidR="001367A8">
        <w:t>individuals to make it easier to read</w:t>
      </w:r>
      <w:r w:rsidR="006A23B4">
        <w:t>.</w:t>
      </w:r>
    </w:p>
    <w:p w14:paraId="3DCBEB45" w14:textId="7DFC96A4"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w:t>
      </w:r>
      <w:r w:rsidR="00746A36">
        <w:t xml:space="preserve">Objective Fitness from the </w:t>
      </w:r>
      <w:r w:rsidR="009A7100">
        <w:t>average scalar value</w:t>
      </w:r>
      <w:r w:rsidR="009A5F37">
        <w:t>s</w:t>
      </w:r>
      <w:r w:rsidR="009A7100">
        <w:t>.</w:t>
      </w:r>
    </w:p>
    <w:p w14:paraId="3AA42757" w14:textId="0AF2EDFE" w:rsidR="00A977F4" w:rsidRDefault="00A977F4" w:rsidP="00C0651B"/>
    <w:p w14:paraId="24A0E392" w14:textId="77777777" w:rsidR="00A977F4" w:rsidRDefault="00A977F4" w:rsidP="00C0651B"/>
    <w:p w14:paraId="1A64D2EB" w14:textId="77777777" w:rsidR="006F71A6" w:rsidRDefault="00285D93" w:rsidP="006F71A6">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4"/>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48850763" w14:textId="046D3963" w:rsidR="002636BA" w:rsidRDefault="006F71A6" w:rsidP="006F71A6">
      <w:pPr>
        <w:pStyle w:val="Caption"/>
      </w:pPr>
      <w:r>
        <w:t xml:space="preserve">Figure </w:t>
      </w:r>
      <w:fldSimple w:instr=" SEQ Figure \* ARABIC ">
        <w:r w:rsidR="005262B8">
          <w:rPr>
            <w:noProof/>
          </w:rPr>
          <w:t>2</w:t>
        </w:r>
      </w:fldSimple>
      <w:r w:rsidR="00C94AC8">
        <w:t xml:space="preserve"> </w:t>
      </w:r>
      <w:r w:rsidRPr="001D55AE">
        <w:t>- a Design C plot where agents have only one scalar value</w:t>
      </w:r>
    </w:p>
    <w:p w14:paraId="4087D3FD" w14:textId="77777777" w:rsidR="006C7887" w:rsidRDefault="006C7887" w:rsidP="006C7887">
      <w:r>
        <w:t xml:space="preserve">In Design C the plots are different, as show in Figure 2. The two lines represent the average of all individuals from each population. The red line would represent population 1, and the green line population 2. </w:t>
      </w:r>
    </w:p>
    <w:p w14:paraId="21734006" w14:textId="2D5328F8" w:rsidR="00E22694" w:rsidRPr="00E22694" w:rsidRDefault="006C7887" w:rsidP="00E22694">
      <w:r>
        <w:t>The Y axis values are calculated from the average subjective reward and average scalar value for each population, which in turn is the average of all the average subjective rewards and scalars from every individual belonging to that population.</w:t>
      </w:r>
    </w:p>
    <w:p w14:paraId="5A2FFDC0" w14:textId="6047C70D" w:rsidR="00F871A1" w:rsidRDefault="00347253" w:rsidP="00347253">
      <w:pPr>
        <w:pStyle w:val="Heading2"/>
      </w:pPr>
      <w:bookmarkStart w:id="7" w:name="_Toc100135488"/>
      <w:r>
        <w:t>Experiment 1 – Loss of gradient</w:t>
      </w:r>
      <w:bookmarkEnd w:id="7"/>
      <w:r>
        <w:t xml:space="preserve"> </w:t>
      </w:r>
    </w:p>
    <w:p w14:paraId="78D92872" w14:textId="48FCF304" w:rsidR="0056106F" w:rsidRDefault="00071718" w:rsidP="00347253">
      <w:r>
        <w:t>These experiments</w:t>
      </w:r>
      <w:r w:rsidR="00347253">
        <w:t xml:space="preserve"> </w:t>
      </w:r>
      <w:r>
        <w:t>were all</w:t>
      </w:r>
      <w:r w:rsidR="00347253">
        <w:t xml:space="preserve"> performed with </w:t>
      </w:r>
      <w:r w:rsidR="004B48A7">
        <w:t>Equation 1,</w:t>
      </w:r>
      <w:r w:rsidR="00EF532F">
        <w:t xml:space="preserve"> and thus agents have only a </w:t>
      </w:r>
      <w:r>
        <w:t>single</w:t>
      </w:r>
      <w:r w:rsidR="00EF532F">
        <w:t xml:space="preserve"> scalar val</w:t>
      </w:r>
      <w:r w:rsidR="00FE6B54">
        <w:t>ue</w:t>
      </w:r>
      <w:r w:rsidR="00C57D77">
        <w:t>, therefore the number of dimensions is 1</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w:t>
      </w:r>
      <w:r w:rsidR="00E8269C">
        <w:t xml:space="preserve"> highest</w:t>
      </w:r>
      <w:r w:rsidR="00E85E27">
        <w:t xml:space="preserve"> scalar value</w:t>
      </w:r>
      <w:r w:rsidR="00026289">
        <w:t>.</w:t>
      </w:r>
    </w:p>
    <w:p w14:paraId="0D1E1311" w14:textId="3F04E181" w:rsidR="00F52B37" w:rsidRPr="00884FEB" w:rsidRDefault="00026289" w:rsidP="00884FEB">
      <w:pPr>
        <w:rPr>
          <w:rFonts w:eastAsiaTheme="minorEastAsia"/>
        </w:rPr>
      </w:pPr>
      <w:r>
        <w:t>First</w:t>
      </w:r>
      <w:r w:rsidR="00D02B03">
        <w:t xml:space="preserve">, </w:t>
      </w:r>
      <w:r>
        <w:t xml:space="preserve">I trained Design B </w:t>
      </w:r>
      <w:r w:rsidR="00A74C8B">
        <w:t>with 25 indiv</w:t>
      </w:r>
      <w:r w:rsidR="00CB5119">
        <w:t>iduals</w:t>
      </w:r>
      <w:r w:rsidR="00B97D2F">
        <w:t xml:space="preserve"> over 50 iterations.</w:t>
      </w:r>
    </w:p>
    <w:p w14:paraId="32836B64" w14:textId="77777777" w:rsidR="00A977F4" w:rsidRPr="00A977F4" w:rsidRDefault="00A977F4" w:rsidP="00A977F4"/>
    <w:p w14:paraId="77C186EB" w14:textId="77777777" w:rsidR="005E5B0F" w:rsidRDefault="008313F7" w:rsidP="005E5B0F">
      <w:pPr>
        <w:keepNext/>
      </w:pPr>
      <w:r w:rsidRPr="00F24FE0">
        <w:lastRenderedPageBreak/>
        <w:drawing>
          <wp:inline distT="0" distB="0" distL="0" distR="0" wp14:anchorId="1826BD94" wp14:editId="537D00D1">
            <wp:extent cx="4680000" cy="2247291"/>
            <wp:effectExtent l="0" t="0" r="6350" b="635"/>
            <wp:docPr id="17" name="Picture 1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lygon&#10;&#10;Description automatically generated"/>
                    <pic:cNvPicPr/>
                  </pic:nvPicPr>
                  <pic:blipFill>
                    <a:blip r:embed="rId13"/>
                    <a:stretch>
                      <a:fillRect/>
                    </a:stretch>
                  </pic:blipFill>
                  <pic:spPr>
                    <a:xfrm>
                      <a:off x="0" y="0"/>
                      <a:ext cx="4680000" cy="2247291"/>
                    </a:xfrm>
                    <a:prstGeom prst="rect">
                      <a:avLst/>
                    </a:prstGeom>
                  </pic:spPr>
                </pic:pic>
              </a:graphicData>
            </a:graphic>
          </wp:inline>
        </w:drawing>
      </w:r>
    </w:p>
    <w:p w14:paraId="71BE0E12" w14:textId="51466E92" w:rsidR="007D3C02" w:rsidRDefault="005E5B0F" w:rsidP="005E5B0F">
      <w:pPr>
        <w:pStyle w:val="Caption"/>
        <w:rPr>
          <w:i w:val="0"/>
          <w:iCs w:val="0"/>
        </w:rPr>
      </w:pPr>
      <w:r>
        <w:t xml:space="preserve">Figure </w:t>
      </w:r>
      <w:fldSimple w:instr=" SEQ Figure \* ARABIC ">
        <w:r w:rsidR="005262B8">
          <w:rPr>
            <w:noProof/>
          </w:rPr>
          <w:t>3</w:t>
        </w:r>
      </w:fldSimple>
      <w:r w:rsidR="00D3035B">
        <w:t xml:space="preserve"> – </w:t>
      </w:r>
      <w:r w:rsidR="007E1CBC">
        <w:t>A</w:t>
      </w:r>
      <w:r w:rsidR="00D3035B">
        <w:t>verage Subjective and Objective Fitness over all iterations</w:t>
      </w:r>
      <w:r w:rsidR="00232690">
        <w:t xml:space="preserve"> for Design B with Equation 1</w:t>
      </w:r>
    </w:p>
    <w:p w14:paraId="2F56CECF" w14:textId="77777777" w:rsidR="00CE7427" w:rsidRDefault="00CD5D64" w:rsidP="00CE7427">
      <w:pPr>
        <w:keepNext/>
      </w:pPr>
      <w:r w:rsidRPr="00CD5D64">
        <w:drawing>
          <wp:inline distT="0" distB="0" distL="0" distR="0" wp14:anchorId="484CDF0A" wp14:editId="2D7EE243">
            <wp:extent cx="4680000" cy="2263164"/>
            <wp:effectExtent l="0" t="0" r="6350" b="3810"/>
            <wp:docPr id="21" name="Picture 21"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olygon&#10;&#10;Description automatically generated"/>
                    <pic:cNvPicPr/>
                  </pic:nvPicPr>
                  <pic:blipFill>
                    <a:blip r:embed="rId15"/>
                    <a:stretch>
                      <a:fillRect/>
                    </a:stretch>
                  </pic:blipFill>
                  <pic:spPr>
                    <a:xfrm>
                      <a:off x="0" y="0"/>
                      <a:ext cx="4680000" cy="2263164"/>
                    </a:xfrm>
                    <a:prstGeom prst="rect">
                      <a:avLst/>
                    </a:prstGeom>
                  </pic:spPr>
                </pic:pic>
              </a:graphicData>
            </a:graphic>
          </wp:inline>
        </w:drawing>
      </w:r>
    </w:p>
    <w:p w14:paraId="6E4A27A7" w14:textId="72C67668" w:rsidR="00232690" w:rsidRDefault="00CE7427" w:rsidP="00CE7427">
      <w:pPr>
        <w:pStyle w:val="Caption"/>
        <w:rPr>
          <w:i w:val="0"/>
          <w:iCs w:val="0"/>
        </w:rPr>
      </w:pPr>
      <w:r>
        <w:t xml:space="preserve">Figure </w:t>
      </w:r>
      <w:fldSimple w:instr=" SEQ Figure \* ARABIC ">
        <w:r w:rsidR="005262B8">
          <w:rPr>
            <w:noProof/>
          </w:rPr>
          <w:t>4</w:t>
        </w:r>
      </w:fldSimple>
      <w:r>
        <w:t xml:space="preserve"> - </w:t>
      </w:r>
      <w:r w:rsidRPr="00B1147E">
        <w:t xml:space="preserve">Subjective and Objective Fitness </w:t>
      </w:r>
      <w:r>
        <w:t>in the final iteration</w:t>
      </w:r>
      <w:r w:rsidRPr="00B1147E">
        <w:t xml:space="preserve"> for Design B with Equation 1</w:t>
      </w:r>
    </w:p>
    <w:p w14:paraId="41A2069D" w14:textId="2B476DC0" w:rsidR="00AD2C23" w:rsidRDefault="006419E8" w:rsidP="00232690">
      <w:pPr>
        <w:keepNext/>
      </w:pPr>
      <w:r>
        <w:t xml:space="preserve">Figure </w:t>
      </w:r>
      <w:r w:rsidR="00DE49F7">
        <w:t>3</w:t>
      </w:r>
      <w:r>
        <w:t xml:space="preserve"> shows </w:t>
      </w:r>
      <w:r w:rsidR="00532EC5">
        <w:t xml:space="preserve">that </w:t>
      </w:r>
      <w:r w:rsidR="00995745">
        <w:t xml:space="preserve">the </w:t>
      </w:r>
      <w:r w:rsidR="00493910">
        <w:t xml:space="preserve">average </w:t>
      </w:r>
      <w:r w:rsidR="00995745">
        <w:t xml:space="preserve">subjective </w:t>
      </w:r>
      <w:r w:rsidR="002819D7">
        <w:t>fitness</w:t>
      </w:r>
      <w:r w:rsidR="00995745">
        <w:t xml:space="preserve">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393C285F" w14:textId="7E9DF74F" w:rsidR="00AB0474" w:rsidRDefault="00212D63" w:rsidP="00934226">
      <w:r>
        <w:t xml:space="preserve">Figure </w:t>
      </w:r>
      <w:r w:rsidR="00CC5151">
        <w:t>4</w:t>
      </w:r>
      <w:r>
        <w:t xml:space="preserve"> shows </w:t>
      </w:r>
      <w:r w:rsidR="004561A4">
        <w:t xml:space="preserve">only </w:t>
      </w:r>
      <w:r>
        <w:t>the final iteration</w:t>
      </w:r>
      <w:r w:rsidR="00F2375B">
        <w:t xml:space="preserve">. </w:t>
      </w:r>
      <w:r w:rsidR="004C0BDA">
        <w:t>3</w:t>
      </w:r>
      <w:r w:rsidR="00492019">
        <w:t xml:space="preserve"> individual</w:t>
      </w:r>
      <w:r w:rsidR="00C673F1">
        <w:t>s had their subjective fitness fall to 0</w:t>
      </w:r>
      <w:r w:rsidR="00317D50">
        <w:t xml:space="preserve"> or close to 0.</w:t>
      </w:r>
      <w:r w:rsidR="00CC5E7F">
        <w:t xml:space="preserve"> In turn, these individuals’ scalar values all </w:t>
      </w:r>
      <w:r w:rsidR="00DA27D4">
        <w:t xml:space="preserve">stagnated </w:t>
      </w:r>
      <w:r w:rsidR="00CC5E7F">
        <w:t>and didn’t increase again significantly</w:t>
      </w:r>
      <w:r w:rsidR="002617C3">
        <w:t>.</w:t>
      </w:r>
      <w:r w:rsidR="008A4E6B">
        <w:t xml:space="preserve"> The subjective fitnesses for all </w:t>
      </w:r>
      <w:r w:rsidR="004F7F7D">
        <w:t xml:space="preserve">the other </w:t>
      </w:r>
      <w:r w:rsidR="008A4E6B">
        <w:t>individuals also decreased over time,</w:t>
      </w:r>
      <w:r w:rsidR="00F87690">
        <w:t xml:space="preserve"> showing the loss of gradient</w:t>
      </w:r>
      <w:r w:rsidR="004F7F7D">
        <w:t xml:space="preserve"> as even though their objective fitness increased</w:t>
      </w:r>
      <w:r w:rsidR="00DA405B">
        <w:t xml:space="preserve">, </w:t>
      </w:r>
      <w:r w:rsidR="00F53214">
        <w:t>they weren’t any better of</w:t>
      </w:r>
      <w:r w:rsidR="009C330E">
        <w:t>f individually as all the other individuals also increased their objective fitnesses.</w:t>
      </w:r>
    </w:p>
    <w:p w14:paraId="0084ABB9" w14:textId="15167C11" w:rsidR="00884FEB" w:rsidRDefault="0051085E" w:rsidP="00884FEB">
      <w:pPr>
        <w:rPr>
          <w:i/>
          <w:iCs/>
          <w:color w:val="44546A" w:themeColor="text2"/>
          <w:sz w:val="18"/>
          <w:szCs w:val="18"/>
        </w:rPr>
      </w:pPr>
      <w:r>
        <w:lastRenderedPageBreak/>
        <w:t xml:space="preserve">Next, I trained Design C </w:t>
      </w:r>
      <w:r w:rsidR="0010694A">
        <w:t>for</w:t>
      </w:r>
      <w:r w:rsidR="00F7362E">
        <w:t xml:space="preserve"> 50 iterations, using 2 populations which </w:t>
      </w:r>
      <w:r w:rsidR="004A2960">
        <w:t>had</w:t>
      </w:r>
      <w:r w:rsidR="00F7362E">
        <w:t xml:space="preserve"> 25 individuals each.</w:t>
      </w:r>
    </w:p>
    <w:p w14:paraId="6C7FFE90" w14:textId="77777777" w:rsidR="009C39ED" w:rsidRDefault="00483E5D" w:rsidP="009C39ED">
      <w:pPr>
        <w:keepNext/>
      </w:pPr>
      <w:r w:rsidRPr="00483E5D">
        <w:drawing>
          <wp:inline distT="0" distB="0" distL="0" distR="0" wp14:anchorId="4C21161F" wp14:editId="3358240A">
            <wp:extent cx="4679950" cy="2254250"/>
            <wp:effectExtent l="0" t="0" r="635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4679950" cy="2254250"/>
                    </a:xfrm>
                    <a:prstGeom prst="rect">
                      <a:avLst/>
                    </a:prstGeom>
                  </pic:spPr>
                </pic:pic>
              </a:graphicData>
            </a:graphic>
          </wp:inline>
        </w:drawing>
      </w:r>
    </w:p>
    <w:p w14:paraId="711D6982" w14:textId="726E1A71" w:rsidR="00B819F3" w:rsidRDefault="009C39ED" w:rsidP="009C39ED">
      <w:pPr>
        <w:pStyle w:val="Caption"/>
      </w:pPr>
      <w:r>
        <w:t xml:space="preserve">Figure </w:t>
      </w:r>
      <w:fldSimple w:instr=" SEQ Figure \* ARABIC ">
        <w:r w:rsidR="005262B8">
          <w:rPr>
            <w:noProof/>
          </w:rPr>
          <w:t>5</w:t>
        </w:r>
      </w:fldSimple>
      <w:r>
        <w:t xml:space="preserve"> - Average Subjective and Objective </w:t>
      </w:r>
      <w:r w:rsidR="00801723">
        <w:t>F</w:t>
      </w:r>
      <w:r>
        <w:t>itness over all iterations</w:t>
      </w:r>
      <w:r w:rsidR="00CD1E57">
        <w:t xml:space="preserve"> and individuals</w:t>
      </w:r>
      <w:r>
        <w:t>, for two populations</w:t>
      </w:r>
      <w:r w:rsidR="00EF6D4C">
        <w:t xml:space="preserve"> using Design C with Equation 1</w:t>
      </w:r>
    </w:p>
    <w:p w14:paraId="50FF9557" w14:textId="0199CFCF" w:rsidR="00770C32" w:rsidRDefault="000948D8" w:rsidP="00770C32">
      <w:r>
        <w:t xml:space="preserve">Figure </w:t>
      </w:r>
      <w:r w:rsidR="00BF148B">
        <w:t>5</w:t>
      </w:r>
      <w:r>
        <w:t xml:space="preserve"> again shows that after the average scalar value </w:t>
      </w:r>
      <w:r w:rsidR="00150423">
        <w:t>hit its maximum at around generation 80</w:t>
      </w:r>
      <w:r w:rsidR="00992999">
        <w:t>, the subjective reward did not vary significantly.</w:t>
      </w:r>
    </w:p>
    <w:p w14:paraId="685E757C" w14:textId="77777777" w:rsidR="00AB0474" w:rsidRDefault="00AB0474" w:rsidP="00AB0474">
      <w:r>
        <w:t>Finally, I ran Design B again for 50 iterations but with only 2 individuals.</w:t>
      </w:r>
    </w:p>
    <w:p w14:paraId="01762251" w14:textId="77777777" w:rsidR="00182015" w:rsidRDefault="00F64F5C" w:rsidP="00182015">
      <w:pPr>
        <w:pStyle w:val="Caption"/>
        <w:keepNext/>
      </w:pPr>
      <w:r w:rsidRPr="00F64F5C">
        <w:drawing>
          <wp:inline distT="0" distB="0" distL="0" distR="0" wp14:anchorId="15F6AC17" wp14:editId="7401B61F">
            <wp:extent cx="4679950" cy="2254250"/>
            <wp:effectExtent l="0" t="0" r="635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a:stretch>
                      <a:fillRect/>
                    </a:stretch>
                  </pic:blipFill>
                  <pic:spPr>
                    <a:xfrm>
                      <a:off x="0" y="0"/>
                      <a:ext cx="4679950" cy="2254250"/>
                    </a:xfrm>
                    <a:prstGeom prst="rect">
                      <a:avLst/>
                    </a:prstGeom>
                  </pic:spPr>
                </pic:pic>
              </a:graphicData>
            </a:graphic>
          </wp:inline>
        </w:drawing>
      </w:r>
    </w:p>
    <w:p w14:paraId="1CEE014F" w14:textId="042AF2ED" w:rsidR="00AB0474" w:rsidRDefault="00182015" w:rsidP="00182015">
      <w:pPr>
        <w:pStyle w:val="Caption"/>
      </w:pPr>
      <w:r>
        <w:t xml:space="preserve">Figure </w:t>
      </w:r>
      <w:fldSimple w:instr=" SEQ Figure \* ARABIC ">
        <w:r w:rsidR="005262B8">
          <w:rPr>
            <w:noProof/>
          </w:rPr>
          <w:t>6</w:t>
        </w:r>
      </w:fldSimple>
      <w:r>
        <w:t xml:space="preserve"> - Average Subjective and Objective Fitness over all iterations for Design B using Equation 1 and </w:t>
      </w:r>
      <w:r w:rsidR="00447DBD">
        <w:t xml:space="preserve">only </w:t>
      </w:r>
      <w:r>
        <w:t>2 individuals</w:t>
      </w:r>
    </w:p>
    <w:p w14:paraId="71B4E36D" w14:textId="2B14C463" w:rsidR="00AB0474" w:rsidRDefault="00AB0474" w:rsidP="00AB0474">
      <w:r>
        <w:t xml:space="preserve">Figure </w:t>
      </w:r>
      <w:r w:rsidR="001E110E">
        <w:t>6</w:t>
      </w:r>
      <w:r>
        <w:t xml:space="preserve"> shows a different result, here the teal individual dominated the red individual, and teal climbed to ~80 for its scalar value whereas red maxed at ~40. The subjective rewards graph also shows that the reward for teal was 1 – the reward for red, and vice versa. Taking this plot at face-value gives the wrong conclusion however, and instead plot</w:t>
      </w:r>
      <w:r w:rsidR="005E330E">
        <w:t>s</w:t>
      </w:r>
      <w:r>
        <w:t xml:space="preserve"> of single iteration</w:t>
      </w:r>
      <w:r w:rsidR="005E330E">
        <w:t>s</w:t>
      </w:r>
      <w:r>
        <w:t xml:space="preserve"> </w:t>
      </w:r>
      <w:r w:rsidR="005E330E">
        <w:t>are</w:t>
      </w:r>
      <w:r>
        <w:t xml:space="preserve"> required.</w:t>
      </w:r>
    </w:p>
    <w:p w14:paraId="4A3A4CA5" w14:textId="77777777" w:rsidR="00182015" w:rsidRDefault="00571676" w:rsidP="00182015">
      <w:pPr>
        <w:keepNext/>
      </w:pPr>
      <w:r w:rsidRPr="00571676">
        <w:lastRenderedPageBreak/>
        <w:drawing>
          <wp:inline distT="0" distB="0" distL="0" distR="0" wp14:anchorId="7F54FB39" wp14:editId="5C77D425">
            <wp:extent cx="4679950" cy="2254250"/>
            <wp:effectExtent l="0" t="0" r="635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4679950" cy="2254250"/>
                    </a:xfrm>
                    <a:prstGeom prst="rect">
                      <a:avLst/>
                    </a:prstGeom>
                  </pic:spPr>
                </pic:pic>
              </a:graphicData>
            </a:graphic>
          </wp:inline>
        </w:drawing>
      </w:r>
    </w:p>
    <w:p w14:paraId="3F358448" w14:textId="0B08210B" w:rsidR="00182015" w:rsidRDefault="00182015" w:rsidP="00182015">
      <w:pPr>
        <w:pStyle w:val="Caption"/>
        <w:rPr>
          <w:i w:val="0"/>
          <w:iCs w:val="0"/>
        </w:rPr>
      </w:pPr>
      <w:r>
        <w:t xml:space="preserve">Figure </w:t>
      </w:r>
      <w:fldSimple w:instr=" SEQ Figure \* ARABIC ">
        <w:r w:rsidR="005262B8">
          <w:rPr>
            <w:noProof/>
          </w:rPr>
          <w:t>7</w:t>
        </w:r>
      </w:fldSimple>
      <w:r w:rsidR="002350FD">
        <w:t xml:space="preserve"> </w:t>
      </w:r>
      <w:r w:rsidRPr="009F2183">
        <w:t xml:space="preserve">- Subjective and Objective Fitness </w:t>
      </w:r>
      <w:r>
        <w:t>of the penultimate</w:t>
      </w:r>
      <w:r w:rsidRPr="009F2183">
        <w:t xml:space="preserve"> iteration for Design B using Equation 1 and </w:t>
      </w:r>
      <w:r w:rsidR="00447DBD">
        <w:t xml:space="preserve">only </w:t>
      </w:r>
      <w:r w:rsidRPr="009F2183">
        <w:t>2 individuals</w:t>
      </w:r>
    </w:p>
    <w:p w14:paraId="09B23073" w14:textId="77777777" w:rsidR="008F6400" w:rsidRDefault="00A539C0" w:rsidP="008F6400">
      <w:pPr>
        <w:keepNext/>
      </w:pPr>
      <w:r w:rsidRPr="00A539C0">
        <w:drawing>
          <wp:inline distT="0" distB="0" distL="0" distR="0" wp14:anchorId="5B1490B8" wp14:editId="34EC6F42">
            <wp:extent cx="4679950" cy="2247265"/>
            <wp:effectExtent l="0" t="0" r="635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9"/>
                    <a:stretch>
                      <a:fillRect/>
                    </a:stretch>
                  </pic:blipFill>
                  <pic:spPr>
                    <a:xfrm>
                      <a:off x="0" y="0"/>
                      <a:ext cx="4679950" cy="2247265"/>
                    </a:xfrm>
                    <a:prstGeom prst="rect">
                      <a:avLst/>
                    </a:prstGeom>
                  </pic:spPr>
                </pic:pic>
              </a:graphicData>
            </a:graphic>
          </wp:inline>
        </w:drawing>
      </w:r>
    </w:p>
    <w:p w14:paraId="26BE1523" w14:textId="6FB0D524" w:rsidR="00AB0474" w:rsidRDefault="008F6400" w:rsidP="008F6400">
      <w:pPr>
        <w:pStyle w:val="Caption"/>
      </w:pPr>
      <w:r>
        <w:t xml:space="preserve">Figure </w:t>
      </w:r>
      <w:fldSimple w:instr=" SEQ Figure \* ARABIC ">
        <w:r w:rsidR="005262B8">
          <w:rPr>
            <w:noProof/>
          </w:rPr>
          <w:t>8</w:t>
        </w:r>
      </w:fldSimple>
      <w:r>
        <w:t xml:space="preserve"> </w:t>
      </w:r>
      <w:r w:rsidRPr="00C952D3">
        <w:t xml:space="preserve">- Subjective and Objective Fitness </w:t>
      </w:r>
      <w:r>
        <w:t>of the final</w:t>
      </w:r>
      <w:r w:rsidRPr="00C952D3">
        <w:t xml:space="preserve"> iteration for Design B using Equation 1 and </w:t>
      </w:r>
      <w:r w:rsidR="00447DBD">
        <w:t xml:space="preserve">only </w:t>
      </w:r>
      <w:r w:rsidRPr="00C952D3">
        <w:t>2 individuals</w:t>
      </w:r>
    </w:p>
    <w:p w14:paraId="04C5E0BE" w14:textId="2CB53A5E" w:rsidR="00AB0474" w:rsidRDefault="00AB0474" w:rsidP="00770C32">
      <w:r>
        <w:t xml:space="preserve">Figure </w:t>
      </w:r>
      <w:r w:rsidR="001E110E">
        <w:t>7</w:t>
      </w:r>
      <w:r>
        <w:t xml:space="preserve"> shows the penultimate iteration, and Figure </w:t>
      </w:r>
      <w:r w:rsidR="001E110E">
        <w:t>8</w:t>
      </w:r>
      <w:r>
        <w:t xml:space="preserve"> shows the final iteration. From these two plots, the true </w:t>
      </w:r>
      <w:r w:rsidR="003D4494">
        <w:t>result</w:t>
      </w:r>
      <w:r>
        <w:t xml:space="preserve"> can be found: whichever individual started with the higher initialisation ended up dominating the other. This is because there is no subjective reward gradient in this 2-agent environment, either the individual is winning or it is losing; there is no way to tell how much it is winning by or losing by, so therefore the losing individuals never learn how to come back from losing, whilst winning individuals continue to reward increasing their scalar value.</w:t>
      </w:r>
    </w:p>
    <w:p w14:paraId="2F239802" w14:textId="77777777" w:rsidR="00E869A4" w:rsidRDefault="00C10AA5" w:rsidP="0079597D">
      <w:r>
        <w:t>To conclude</w:t>
      </w:r>
      <w:r w:rsidR="00535995">
        <w:t xml:space="preserve"> Experiment </w:t>
      </w:r>
      <w:r w:rsidR="00EA1C64">
        <w:t>1</w:t>
      </w:r>
      <w:r w:rsidR="00F26DC2">
        <w:t>,</w:t>
      </w:r>
      <w:r w:rsidR="00E65AC4">
        <w:t xml:space="preserve"> Figure</w:t>
      </w:r>
      <w:r w:rsidR="00E57834">
        <w:t>s</w:t>
      </w:r>
      <w:r w:rsidR="008100A8">
        <w:t xml:space="preserve"> 3, 4 and 5</w:t>
      </w:r>
      <w:r w:rsidR="00E65AC4">
        <w:t xml:space="preserve"> </w:t>
      </w:r>
      <w:r w:rsidR="00F26DC2">
        <w:t>have</w:t>
      </w:r>
      <w:r w:rsidR="00344311">
        <w:t xml:space="preserve"> shown </w:t>
      </w:r>
      <w:r w:rsidR="00E57834">
        <w:t>that a loss of gradient</w:t>
      </w:r>
      <w:r w:rsidR="000C562A">
        <w:t xml:space="preserve"> can occur</w:t>
      </w:r>
      <w:r w:rsidR="00E57834">
        <w:t xml:space="preserve"> through</w:t>
      </w:r>
      <w:r w:rsidR="00344311">
        <w:t xml:space="preserve"> </w:t>
      </w:r>
      <w:r w:rsidR="00FF420C">
        <w:t>the subjective fitness</w:t>
      </w:r>
      <w:r w:rsidR="00E57834">
        <w:t>es</w:t>
      </w:r>
      <w:r w:rsidR="00FF420C">
        <w:t xml:space="preserve"> of</w:t>
      </w:r>
      <w:r w:rsidR="00990AF5">
        <w:t xml:space="preserve"> those </w:t>
      </w:r>
      <w:r w:rsidR="00FF420C">
        <w:t>individuals</w:t>
      </w:r>
      <w:r w:rsidR="00990AF5">
        <w:t xml:space="preserve"> or populations</w:t>
      </w:r>
      <w:r w:rsidR="00237B68">
        <w:t xml:space="preserve"> of individuals</w:t>
      </w:r>
      <w:r w:rsidR="00990AF5">
        <w:t xml:space="preserve"> </w:t>
      </w:r>
      <w:r w:rsidR="00985254">
        <w:t xml:space="preserve">not improving significantly after a certain </w:t>
      </w:r>
      <w:r w:rsidR="00814E0C">
        <w:t>point</w:t>
      </w:r>
      <w:r w:rsidR="00267AAF">
        <w:t>, because even though the individuals</w:t>
      </w:r>
      <w:r w:rsidR="00EC3F6A">
        <w:t xml:space="preserve"> </w:t>
      </w:r>
      <w:r w:rsidR="00267AAF">
        <w:t>them</w:t>
      </w:r>
      <w:r w:rsidR="00F22078">
        <w:t>selves have a high</w:t>
      </w:r>
      <w:r w:rsidR="00582FB0">
        <w:t>er</w:t>
      </w:r>
      <w:r w:rsidR="00F22078">
        <w:t xml:space="preserve"> objective fitness, their scalar value, </w:t>
      </w:r>
      <w:r w:rsidR="00FF26B8">
        <w:t>they are not any</w:t>
      </w:r>
      <w:r w:rsidR="00091EF2">
        <w:t xml:space="preserve"> better in comparison to the other agents</w:t>
      </w:r>
      <w:r w:rsidR="006503E7">
        <w:t xml:space="preserve"> in the environment,</w:t>
      </w:r>
      <w:r w:rsidR="0042415E">
        <w:t xml:space="preserve"> </w:t>
      </w:r>
      <w:r w:rsidR="00091EF2">
        <w:t xml:space="preserve">as all </w:t>
      </w:r>
      <w:r w:rsidR="003E55D8">
        <w:t xml:space="preserve">the </w:t>
      </w:r>
      <w:r w:rsidR="00091EF2">
        <w:lastRenderedPageBreak/>
        <w:t>other agents have also improved proportionally.</w:t>
      </w:r>
      <w:r w:rsidR="00864FF9">
        <w:t xml:space="preserve"> This is known as the Red Queen Effect</w:t>
      </w:r>
      <w:r w:rsidR="008D203A">
        <w:fldChar w:fldCharType="begin" w:fldLock="1"/>
      </w:r>
      <w:r w:rsidR="008D203A">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D203A">
        <w:fldChar w:fldCharType="separate"/>
      </w:r>
      <w:r w:rsidR="008D203A">
        <w:rPr>
          <w:noProof/>
        </w:rPr>
        <w:t>[15]</w:t>
      </w:r>
      <w:r w:rsidR="008D203A">
        <w:fldChar w:fldCharType="end"/>
      </w:r>
      <w:r w:rsidR="00864FF9">
        <w:t xml:space="preserve">, and has been </w:t>
      </w:r>
      <w:r w:rsidR="00824A18">
        <w:t xml:space="preserve">previously </w:t>
      </w:r>
      <w:r w:rsidR="00864FF9">
        <w:t xml:space="preserve">documented in Coevolutionary </w:t>
      </w:r>
      <w:r w:rsidR="00E174C9">
        <w:t>research</w:t>
      </w:r>
      <w:r w:rsidR="008918FF">
        <w:t>.</w:t>
      </w:r>
      <w:r w:rsidR="00EB1346">
        <w:t xml:space="preserve"> </w:t>
      </w:r>
    </w:p>
    <w:p w14:paraId="373B7E75" w14:textId="1F8290AE" w:rsidR="00E869A4" w:rsidRDefault="00EB1346" w:rsidP="0079597D">
      <w:r>
        <w:t xml:space="preserve">Additionally, a </w:t>
      </w:r>
      <w:r w:rsidR="004A0F60">
        <w:t>slightly different</w:t>
      </w:r>
      <w:r w:rsidR="006D14CD">
        <w:t xml:space="preserve"> type of</w:t>
      </w:r>
      <w:r w:rsidR="004A0F60">
        <w:t xml:space="preserve"> </w:t>
      </w:r>
      <w:r>
        <w:t>loss of gradient can be seen in Figures 7 and 8</w:t>
      </w:r>
      <w:r w:rsidR="00A228B1">
        <w:t>, one caused by disengagement</w:t>
      </w:r>
      <w:r w:rsidR="008100A8">
        <w:t xml:space="preserve">. </w:t>
      </w:r>
      <w:r w:rsidR="00E869A4">
        <w:t>Disengagement</w:t>
      </w:r>
      <w:r w:rsidR="00672B8C">
        <w:t>/</w:t>
      </w:r>
      <w:r w:rsidR="00672B8C" w:rsidRPr="00672B8C">
        <w:t xml:space="preserve"> </w:t>
      </w:r>
      <w:r w:rsidR="00672B8C">
        <w:t>disconnection</w:t>
      </w:r>
      <w:r w:rsidR="00E869A4">
        <w:t xml:space="preserve"> </w:t>
      </w:r>
      <w:r w:rsidR="00672B8C">
        <w:t xml:space="preserve">occurs </w:t>
      </w:r>
      <w:r w:rsidR="00DD6245">
        <w:t xml:space="preserve">in Coevolution the Coevolutionary system decouples; </w:t>
      </w:r>
      <w:r w:rsidR="00672B8C">
        <w:t xml:space="preserve">when </w:t>
      </w:r>
      <w:r w:rsidR="00DD6245">
        <w:t>each population no longer “perturbs the other”, which results in the loss of feedback between the populations and the inability to compare populations’ fitness against one another.</w:t>
      </w:r>
      <w:r w:rsidR="00DD6245">
        <w:fldChar w:fldCharType="begin" w:fldLock="1"/>
      </w:r>
      <w:r w:rsidR="00DD6245">
        <w:instrText>ADDIN paperpile_citation &lt;clusterId&gt;D862R922N313K133&lt;/clusterId&gt;&lt;metadata&gt;&lt;citation&gt;&lt;id&gt;627ec1b9-9650-4463-8714-c0b17c0b7222&lt;/id&gt;&lt;/citation&gt;&lt;/metadata&gt;&lt;data&gt;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&lt;/data&gt; \* MERGEFORMAT</w:instrText>
      </w:r>
      <w:r w:rsidR="00DD6245">
        <w:fldChar w:fldCharType="separate"/>
      </w:r>
      <w:r w:rsidR="00DD6245">
        <w:rPr>
          <w:noProof/>
        </w:rPr>
        <w:t>[16]</w:t>
      </w:r>
      <w:r w:rsidR="00DD6245">
        <w:fldChar w:fldCharType="end"/>
      </w:r>
    </w:p>
    <w:p w14:paraId="36675F77" w14:textId="5346D813" w:rsidR="00C57E26" w:rsidRDefault="00A228B1" w:rsidP="0079597D">
      <w:r>
        <w:t xml:space="preserve">Disengagement is </w:t>
      </w:r>
      <w:r w:rsidR="00553991">
        <w:t>discussed in the original minimal substrate paper</w:t>
      </w:r>
      <w:r w:rsidR="00425E47">
        <w:t xml:space="preserve">, </w:t>
      </w:r>
      <w:r w:rsidR="00BA3599">
        <w:t xml:space="preserve">which </w:t>
      </w:r>
      <w:r w:rsidR="00943644">
        <w:t xml:space="preserve">states the effect is only seen with low population sizes or low sample sizes </w:t>
      </w:r>
      <w:r w:rsidR="00B96373">
        <w:t>(the number of individuals an individual is compared against)</w:t>
      </w:r>
      <w:r w:rsidR="00DF2DD5">
        <w:t>.</w:t>
      </w:r>
      <w:r w:rsidR="00B0146E">
        <w:t xml:space="preserve"> </w:t>
      </w:r>
      <w:r w:rsidR="00D32068">
        <w:t xml:space="preserve">An extreme form of </w:t>
      </w:r>
      <w:r w:rsidR="00A50411">
        <w:t>disengagement</w:t>
      </w:r>
      <w:r w:rsidR="00D32068">
        <w:t xml:space="preserve"> can be seen in Figures 7 and 8</w:t>
      </w:r>
      <w:r w:rsidR="00A50411">
        <w:t>, as one individual dominates the other one</w:t>
      </w:r>
      <w:r w:rsidR="00266207">
        <w:t xml:space="preserve">, resulting in the dominant individual </w:t>
      </w:r>
      <w:r w:rsidR="0052049C">
        <w:t xml:space="preserve">being unbeatable and providing no opportunity for the dominated individual to </w:t>
      </w:r>
      <w:r w:rsidR="004665EF">
        <w:t>learn to beat it.</w:t>
      </w:r>
    </w:p>
    <w:p w14:paraId="4D2B2157" w14:textId="04EE7B88" w:rsidR="00FF32A5" w:rsidRDefault="00FF32A5" w:rsidP="00FF32A5">
      <w:pPr>
        <w:pStyle w:val="Heading2"/>
      </w:pPr>
      <w:bookmarkStart w:id="8" w:name="_Toc100135489"/>
      <w:r>
        <w:t>Experiment 2 – Focusing</w:t>
      </w:r>
      <w:bookmarkEnd w:id="8"/>
    </w:p>
    <w:p w14:paraId="689F9CBC" w14:textId="02BC6CC5" w:rsidR="003A371A" w:rsidRDefault="003A371A" w:rsidP="003A371A">
      <w:r>
        <w:t>In these experiments I will be using Equation</w:t>
      </w:r>
      <w:r w:rsidR="00491119">
        <w:t xml:space="preserve"> </w:t>
      </w:r>
      <w:r>
        <w:t>2</w:t>
      </w:r>
      <w:r w:rsidR="0073595F">
        <w:t>.</w:t>
      </w:r>
    </w:p>
    <w:p w14:paraId="39F82245" w14:textId="70ADD113" w:rsidR="003647A4" w:rsidRDefault="00A40517" w:rsidP="00920293">
      <w:r>
        <w:t>First</w:t>
      </w:r>
      <w:r w:rsidR="00D34196">
        <w:t>,</w:t>
      </w:r>
      <w:r>
        <w:t xml:space="preserve"> I ran </w:t>
      </w:r>
      <w:r w:rsidR="00A53FEC">
        <w:t>Design B</w:t>
      </w:r>
      <w:r>
        <w:t xml:space="preserve"> with</w:t>
      </w:r>
      <w:r w:rsidR="00A53FEC">
        <w:t xml:space="preserve"> 25 agents</w:t>
      </w:r>
      <w:r>
        <w:t xml:space="preserve"> for</w:t>
      </w:r>
      <w:r w:rsidR="00A53FEC">
        <w:t xml:space="preserve"> 50 </w:t>
      </w:r>
      <w:r>
        <w:t>iterations, where every agent ha</w:t>
      </w:r>
      <w:r w:rsidR="00D34196">
        <w:t>d</w:t>
      </w:r>
      <w:r>
        <w:t xml:space="preserve"> 2 dimensions with a maximum value of 100.</w:t>
      </w:r>
    </w:p>
    <w:p w14:paraId="46C74BAD" w14:textId="77777777" w:rsidR="005262B8" w:rsidRDefault="0063190C" w:rsidP="005262B8">
      <w:pPr>
        <w:keepNext/>
      </w:pPr>
      <w:r w:rsidRPr="0063190C">
        <w:drawing>
          <wp:inline distT="0" distB="0" distL="0" distR="0" wp14:anchorId="5B36CE2C" wp14:editId="32B03FF5">
            <wp:extent cx="4679950" cy="2260600"/>
            <wp:effectExtent l="0" t="0" r="6350" b="635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0"/>
                    <a:stretch>
                      <a:fillRect/>
                    </a:stretch>
                  </pic:blipFill>
                  <pic:spPr>
                    <a:xfrm>
                      <a:off x="0" y="0"/>
                      <a:ext cx="4679950" cy="2260600"/>
                    </a:xfrm>
                    <a:prstGeom prst="rect">
                      <a:avLst/>
                    </a:prstGeom>
                  </pic:spPr>
                </pic:pic>
              </a:graphicData>
            </a:graphic>
          </wp:inline>
        </w:drawing>
      </w:r>
    </w:p>
    <w:p w14:paraId="2EAF186A" w14:textId="0695D89E" w:rsidR="0063190C" w:rsidRDefault="005262B8" w:rsidP="005262B8">
      <w:pPr>
        <w:pStyle w:val="Caption"/>
        <w:rPr>
          <w:i w:val="0"/>
          <w:iCs w:val="0"/>
        </w:rPr>
      </w:pPr>
      <w:r>
        <w:t xml:space="preserve">Figure </w:t>
      </w:r>
      <w:fldSimple w:instr=" SEQ Figure \* ARABIC ">
        <w:r>
          <w:rPr>
            <w:noProof/>
          </w:rPr>
          <w:t>9</w:t>
        </w:r>
      </w:fldSimple>
      <w:r>
        <w:t xml:space="preserve"> - Average Subjective and Objective Fitness of all iterations for Design B with Equation 2</w:t>
      </w:r>
    </w:p>
    <w:p w14:paraId="24F8AAA5" w14:textId="24C651B6" w:rsidR="00D635DB" w:rsidRDefault="00D635DB" w:rsidP="0063190C">
      <w:pPr>
        <w:keepNext/>
      </w:pPr>
      <w:r>
        <w:t>Notice the objective fitness fails to reach 200, the maximum value possible</w:t>
      </w:r>
      <w:r w:rsidR="00382EAE">
        <w:t xml:space="preserve"> (WRITE MORE)</w:t>
      </w:r>
    </w:p>
    <w:p w14:paraId="33CC41E1" w14:textId="467B8FA9" w:rsidR="006E5FD8" w:rsidRDefault="00D34196" w:rsidP="00D635DB">
      <w:r>
        <w:t xml:space="preserve">Next, I ran </w:t>
      </w:r>
      <w:r w:rsidR="006E5FD8">
        <w:t xml:space="preserve">Design B </w:t>
      </w:r>
      <w:r>
        <w:t xml:space="preserve">with </w:t>
      </w:r>
      <w:r w:rsidR="006E5FD8">
        <w:t xml:space="preserve">25 agents </w:t>
      </w:r>
      <w:r>
        <w:t xml:space="preserve">for </w:t>
      </w:r>
      <w:r w:rsidR="006E5FD8">
        <w:t xml:space="preserve">50 </w:t>
      </w:r>
      <w:r>
        <w:t>iterations</w:t>
      </w:r>
      <w:r w:rsidR="006E5FD8">
        <w:t xml:space="preserve">, </w:t>
      </w:r>
      <w:r>
        <w:t xml:space="preserve">where every agent had </w:t>
      </w:r>
      <w:r w:rsidR="006E5FD8">
        <w:t xml:space="preserve">10 </w:t>
      </w:r>
      <w:r>
        <w:t>dimensions where each dimension has a max scalar value of</w:t>
      </w:r>
      <w:r w:rsidR="006E5FD8">
        <w:t xml:space="preserve"> 50</w:t>
      </w:r>
      <w:r>
        <w:t>.</w:t>
      </w:r>
    </w:p>
    <w:p w14:paraId="67A4E150" w14:textId="4FB0416C" w:rsidR="00EA6F43" w:rsidRDefault="00EA6F43" w:rsidP="00D635DB"/>
    <w:p w14:paraId="3F31E167" w14:textId="6DB7CAC8" w:rsidR="00DB2976" w:rsidRDefault="00382EAE" w:rsidP="00F11119">
      <w:pPr>
        <w:keepNext/>
      </w:pPr>
      <w:r w:rsidRPr="00382EAE">
        <w:drawing>
          <wp:inline distT="0" distB="0" distL="0" distR="0" wp14:anchorId="3EEB4222" wp14:editId="117EB0D2">
            <wp:extent cx="4679950" cy="2244725"/>
            <wp:effectExtent l="0" t="0" r="635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stretch>
                      <a:fillRect/>
                    </a:stretch>
                  </pic:blipFill>
                  <pic:spPr>
                    <a:xfrm>
                      <a:off x="0" y="0"/>
                      <a:ext cx="4679950" cy="2244725"/>
                    </a:xfrm>
                    <a:prstGeom prst="rect">
                      <a:avLst/>
                    </a:prstGeom>
                  </pic:spPr>
                </pic:pic>
              </a:graphicData>
            </a:graphic>
          </wp:inline>
        </w:drawing>
      </w:r>
    </w:p>
    <w:p w14:paraId="5AD8B73B" w14:textId="37108ECA" w:rsidR="009C6E6E" w:rsidRPr="009C6E6E" w:rsidRDefault="00D92716" w:rsidP="0092640A">
      <w:pPr>
        <w:spacing w:after="160" w:line="259" w:lineRule="auto"/>
        <w:jc w:val="left"/>
      </w:pPr>
      <w:r>
        <w:br w:type="page"/>
      </w:r>
    </w:p>
    <w:p w14:paraId="3516C276" w14:textId="443A52A1" w:rsidR="00735D26" w:rsidRDefault="00735D26" w:rsidP="00735D26">
      <w:pPr>
        <w:pStyle w:val="Heading1"/>
      </w:pPr>
      <w:bookmarkStart w:id="9" w:name="_Toc100135490"/>
      <w:r>
        <w:lastRenderedPageBreak/>
        <w:t>Conclusion</w:t>
      </w:r>
      <w:bookmarkEnd w:id="9"/>
    </w:p>
    <w:p w14:paraId="2D1DC849" w14:textId="522FE2E4" w:rsidR="00315D9B" w:rsidRPr="00D53F07" w:rsidRDefault="008C7262" w:rsidP="00315D9B">
      <w:r>
        <w:t xml:space="preserve">Lorem ipsum dolor sit amet, consectetur adipiscing elit. </w:t>
      </w:r>
      <w:r w:rsidRPr="00D53F07">
        <w:t xml:space="preserve">Pellentesque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10" w:name="_Toc100135491"/>
      <w:r>
        <w:lastRenderedPageBreak/>
        <w:t>Appendix A</w:t>
      </w:r>
      <w:bookmarkEnd w:id="10"/>
    </w:p>
    <w:p w14:paraId="35F8E2FB" w14:textId="4324B7C0" w:rsidR="00583CBB" w:rsidRDefault="005A6AF1" w:rsidP="00583CBB">
      <w:r>
        <w:t>Delete as necessary.</w:t>
      </w:r>
    </w:p>
    <w:p w14:paraId="72AA265A" w14:textId="62190CFB" w:rsidR="004C1580" w:rsidRDefault="004C1580" w:rsidP="00583CBB">
      <w:r w:rsidRPr="004C1580">
        <w:t>Fusce congue mauris leo, nec sagittis justo convallis quis. Maecenas varius tellus vel nulla facilisis accumsan. Nunc in facilisis nulla. Suspendisse ac molestie ante. Duis vulputate sit amet tellus eget efficitur. Cras ut dolor at dolor molestie dignissim. Proin eu massa dapibus, feugiat quam auctor, porttitor urna. Integer porttitor, libero a egestas lacinia, neque leo luctus elit, id iaculis leo quam porta est. Integer ut porttitor tortor.</w:t>
      </w:r>
    </w:p>
    <w:p w14:paraId="7613EC32" w14:textId="011A8EB0" w:rsidR="004C1580" w:rsidRDefault="00320E92" w:rsidP="00320E92">
      <w:pPr>
        <w:pStyle w:val="Heading1"/>
        <w:numPr>
          <w:ilvl w:val="0"/>
          <w:numId w:val="0"/>
        </w:numPr>
      </w:pPr>
      <w:bookmarkStart w:id="11" w:name="_Toc100135492"/>
      <w:r>
        <w:lastRenderedPageBreak/>
        <w:t>Appendix B</w:t>
      </w:r>
      <w:bookmarkEnd w:id="11"/>
    </w:p>
    <w:p w14:paraId="338B1BA0" w14:textId="7A084042" w:rsidR="00320E92" w:rsidRPr="00320E92" w:rsidRDefault="00320E92" w:rsidP="00320E92">
      <w:r w:rsidRPr="00320E92">
        <w:t>Donec felis sem, consectetur eu cursus ac, auctor sollicitudin velit. Sed hendrerit, metus et gravida vulputate, urna lacus facilisis neque, sed accumsan tellus nibh vel metus. Ut tempus felis neque, vitae rutrum ligula tristique sit amet. Morbi nec dui lectus. Ut fringilla orci in faucibus sodales. Integer dolor arcu, pellentesque a blandit non, volutpat vitae sem. Curabitur sit amet nunc tincidunt, mollis purus in, luctus eros.</w:t>
      </w:r>
    </w:p>
    <w:bookmarkStart w:id="12" w:name="_Toc10013549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2" w:displacedByCustomXml="prev"/>
    <w:p w14:paraId="0FEE51D8" w14:textId="76D298D7" w:rsidR="00DD6245" w:rsidRDefault="00E41FA4" w:rsidP="005D7C1B">
      <w:pPr>
        <w:tabs>
          <w:tab w:val="left" w:pos="480"/>
        </w:tabs>
        <w:spacing w:after="0"/>
        <w:ind w:left="480" w:hanging="480"/>
        <w:rPr>
          <w:noProof/>
        </w:rPr>
      </w:pPr>
      <w:r>
        <w:fldChar w:fldCharType="begin" w:fldLock="1"/>
      </w:r>
      <w:r w:rsidR="00DD6245">
        <w:instrText>ADDIN paperpile_bibliography &lt;pp-bibliography&gt;&lt;first-reference-indices&gt;&lt;formatting&gt;1&lt;/formatting&gt;&lt;space-after&gt;1&lt;/space-after&gt;&lt;/first-reference-indices&gt;&lt;/pp-bibliography&gt; \* MERGEFORMAT</w:instrText>
      </w:r>
      <w:r>
        <w:fldChar w:fldCharType="separate"/>
      </w:r>
      <w:r w:rsidR="00DD6245">
        <w:rPr>
          <w:noProof/>
        </w:rPr>
        <w:t>[1]</w:t>
      </w:r>
      <w:r w:rsidR="00DD6245">
        <w:rPr>
          <w:noProof/>
        </w:rPr>
        <w:tab/>
        <w:t xml:space="preserve">O. Vinyals </w:t>
      </w:r>
      <w:r w:rsidR="00DD6245" w:rsidRPr="00DD6245">
        <w:rPr>
          <w:i/>
          <w:noProof/>
        </w:rPr>
        <w:t>et al.</w:t>
      </w:r>
      <w:r w:rsidR="00DD6245">
        <w:rPr>
          <w:noProof/>
        </w:rPr>
        <w:t xml:space="preserve">, “Grandmaster level in StarCraft II using multi-agent reinforcement learning,” </w:t>
      </w:r>
      <w:r w:rsidR="00DD6245" w:rsidRPr="00DD6245">
        <w:rPr>
          <w:i/>
          <w:noProof/>
        </w:rPr>
        <w:t>Nature</w:t>
      </w:r>
      <w:r w:rsidR="00DD6245">
        <w:rPr>
          <w:noProof/>
        </w:rPr>
        <w:t>, vol. 575, no. 7782, pp. 350–354, Nov. 2019.</w:t>
      </w:r>
    </w:p>
    <w:p w14:paraId="1EAF049F" w14:textId="77777777" w:rsidR="00DD6245" w:rsidRDefault="00DD6245"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DD6245">
        <w:rPr>
          <w:i/>
          <w:noProof/>
        </w:rPr>
        <w:t>IEEE Trans. Evol. Comput.</w:t>
      </w:r>
      <w:r>
        <w:rPr>
          <w:noProof/>
        </w:rPr>
        <w:t>, vol. 9, no. 6, pp. 628–640, Dec. 2005.</w:t>
      </w:r>
    </w:p>
    <w:p w14:paraId="10696466" w14:textId="77777777" w:rsidR="00DD6245" w:rsidRDefault="00DD6245"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DD6245">
        <w:rPr>
          <w:i/>
          <w:noProof/>
        </w:rPr>
        <w:t>IEEE Trans. Neural Netw.</w:t>
      </w:r>
      <w:r>
        <w:rPr>
          <w:noProof/>
        </w:rPr>
        <w:t>, vol. 10, no. 6, pp. 1382–1391, 1999.</w:t>
      </w:r>
    </w:p>
    <w:p w14:paraId="69C89D42" w14:textId="77777777" w:rsidR="00DD6245" w:rsidRDefault="00DD6245"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DD6245">
        <w:rPr>
          <w:i/>
          <w:noProof/>
        </w:rPr>
        <w:t>Phys. Rev. E Stat. Nonlin. Soft Matter Phys.</w:t>
      </w:r>
      <w:r>
        <w:rPr>
          <w:noProof/>
        </w:rPr>
        <w:t>, vol. 88, no. 1, p. 012815, Jul. 2013.</w:t>
      </w:r>
    </w:p>
    <w:p w14:paraId="530FA155" w14:textId="77777777" w:rsidR="00DD6245" w:rsidRDefault="00DD6245"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DD6245">
        <w:rPr>
          <w:i/>
          <w:noProof/>
        </w:rPr>
        <w:t>arXiv [cs.NE]</w:t>
      </w:r>
      <w:r>
        <w:rPr>
          <w:noProof/>
        </w:rPr>
        <w:t>, 12-Apr-2021.</w:t>
      </w:r>
    </w:p>
    <w:p w14:paraId="228C2C7B" w14:textId="77777777" w:rsidR="00DD6245" w:rsidRDefault="00DD6245" w:rsidP="005D7C1B">
      <w:pPr>
        <w:tabs>
          <w:tab w:val="left" w:pos="480"/>
        </w:tabs>
        <w:spacing w:after="0"/>
        <w:ind w:left="480" w:hanging="480"/>
        <w:rPr>
          <w:noProof/>
        </w:rPr>
      </w:pPr>
      <w:r>
        <w:rPr>
          <w:noProof/>
        </w:rPr>
        <w:t>[6]</w:t>
      </w:r>
      <w:r>
        <w:rPr>
          <w:noProof/>
        </w:rPr>
        <w:tab/>
        <w:t xml:space="preserve">J. Oh </w:t>
      </w:r>
      <w:r w:rsidRPr="00DD6245">
        <w:rPr>
          <w:i/>
          <w:noProof/>
        </w:rPr>
        <w:t>et al.</w:t>
      </w:r>
      <w:r>
        <w:rPr>
          <w:noProof/>
        </w:rPr>
        <w:t xml:space="preserve">, “Discovering Reinforcement Learning Algorithms,” </w:t>
      </w:r>
      <w:r w:rsidRPr="00DD6245">
        <w:rPr>
          <w:i/>
          <w:noProof/>
        </w:rPr>
        <w:t>arXiv [cs.LG]</w:t>
      </w:r>
      <w:r>
        <w:rPr>
          <w:noProof/>
        </w:rPr>
        <w:t>, 17-Jul-2020.</w:t>
      </w:r>
    </w:p>
    <w:p w14:paraId="035A587B" w14:textId="77777777" w:rsidR="00DD6245" w:rsidRDefault="00DD6245"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DD6245">
        <w:rPr>
          <w:i/>
          <w:noProof/>
        </w:rPr>
        <w:t>arXiv [cs.LG]</w:t>
      </w:r>
      <w:r>
        <w:rPr>
          <w:noProof/>
        </w:rPr>
        <w:t>, 30-Nov-2018.</w:t>
      </w:r>
    </w:p>
    <w:p w14:paraId="0FCB9A4A" w14:textId="77777777" w:rsidR="00DD6245" w:rsidRDefault="00DD6245"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344DE79E" w14:textId="77777777" w:rsidR="00DD6245" w:rsidRDefault="00DD6245"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DD6245">
        <w:rPr>
          <w:i/>
          <w:noProof/>
        </w:rPr>
        <w:t>arXiv [cs.LG]</w:t>
      </w:r>
      <w:r>
        <w:rPr>
          <w:noProof/>
        </w:rPr>
        <w:t>, 11-Jun-2019.</w:t>
      </w:r>
    </w:p>
    <w:p w14:paraId="17366F4F" w14:textId="77777777" w:rsidR="00DD6245" w:rsidRDefault="00DD6245"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51130590" w14:textId="77777777" w:rsidR="00DD6245" w:rsidRDefault="00DD6245"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DD6245">
        <w:rPr>
          <w:i/>
          <w:noProof/>
        </w:rPr>
        <w:t>Physica D</w:t>
      </w:r>
      <w:r>
        <w:rPr>
          <w:noProof/>
        </w:rPr>
        <w:t>, vol. 42, no. 1–3, pp. 228–234, 1990.</w:t>
      </w:r>
    </w:p>
    <w:p w14:paraId="02E151D1" w14:textId="77777777" w:rsidR="00DD6245" w:rsidRDefault="00DD6245" w:rsidP="005D7C1B">
      <w:pPr>
        <w:tabs>
          <w:tab w:val="left" w:pos="480"/>
        </w:tabs>
        <w:spacing w:after="0"/>
        <w:ind w:left="480" w:hanging="480"/>
        <w:rPr>
          <w:noProof/>
        </w:rPr>
      </w:pPr>
      <w:r>
        <w:rPr>
          <w:noProof/>
        </w:rPr>
        <w:t>[12]</w:t>
      </w:r>
      <w:r>
        <w:rPr>
          <w:noProof/>
        </w:rPr>
        <w:tab/>
        <w:t>E. De Jong E Popovici A Bucci R Wiegand, “Coevolutionary Principles.pdf,” 2012.</w:t>
      </w:r>
    </w:p>
    <w:p w14:paraId="77B979A8" w14:textId="77777777" w:rsidR="00DD6245" w:rsidRDefault="00DD6245"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DD6245">
        <w:rPr>
          <w:i/>
          <w:noProof/>
        </w:rPr>
        <w:t>Third International Conference on Natural Computation (ICNC 2007)</w:t>
      </w:r>
      <w:r>
        <w:rPr>
          <w:noProof/>
        </w:rPr>
        <w:t>. 2007.</w:t>
      </w:r>
    </w:p>
    <w:p w14:paraId="08C57F87" w14:textId="77777777" w:rsidR="00DD6245" w:rsidRDefault="00DD6245" w:rsidP="005D7C1B">
      <w:pPr>
        <w:tabs>
          <w:tab w:val="left" w:pos="480"/>
        </w:tabs>
        <w:spacing w:after="0"/>
        <w:ind w:left="480" w:hanging="480"/>
        <w:rPr>
          <w:noProof/>
        </w:rPr>
      </w:pPr>
      <w:r>
        <w:rPr>
          <w:noProof/>
        </w:rPr>
        <w:t>[14]</w:t>
      </w:r>
      <w:r>
        <w:rPr>
          <w:noProof/>
        </w:rPr>
        <w:tab/>
        <w:t>R. A. Watson and J. B. Pollack, “Coevolutionary Dynamics in a Minimal Substrate,” 2002.</w:t>
      </w:r>
    </w:p>
    <w:p w14:paraId="4D7B1EC3" w14:textId="77777777" w:rsidR="00DD6245" w:rsidRDefault="00DD6245" w:rsidP="005D7C1B">
      <w:pPr>
        <w:tabs>
          <w:tab w:val="left" w:pos="480"/>
        </w:tabs>
        <w:spacing w:after="0"/>
        <w:ind w:left="480" w:hanging="480"/>
        <w:rPr>
          <w:noProof/>
        </w:rPr>
      </w:pPr>
      <w:r>
        <w:rPr>
          <w:noProof/>
        </w:rPr>
        <w:t>[15]</w:t>
      </w:r>
      <w:r>
        <w:rPr>
          <w:noProof/>
        </w:rPr>
        <w:tab/>
        <w:t xml:space="preserve">D. Cliff and G. F. Miller, “Tracking the red queen: Measurements of adaptive progress in co-evolutionary simulations,” </w:t>
      </w:r>
      <w:r w:rsidRPr="00DD6245">
        <w:rPr>
          <w:i/>
          <w:noProof/>
        </w:rPr>
        <w:t>Advances in Artificial Life</w:t>
      </w:r>
      <w:r>
        <w:rPr>
          <w:noProof/>
        </w:rPr>
        <w:t>. pp. 200–218, 1995.</w:t>
      </w:r>
    </w:p>
    <w:p w14:paraId="4F2576C0" w14:textId="55E8F180" w:rsidR="00E41FA4" w:rsidRPr="00735D26" w:rsidRDefault="00DD6245" w:rsidP="005D7C1B">
      <w:pPr>
        <w:tabs>
          <w:tab w:val="left" w:pos="480"/>
        </w:tabs>
        <w:spacing w:after="0"/>
        <w:ind w:left="480" w:hanging="480"/>
      </w:pPr>
      <w:r>
        <w:rPr>
          <w:noProof/>
        </w:rPr>
        <w:t>[16]</w:t>
      </w:r>
      <w:r>
        <w:rPr>
          <w:noProof/>
        </w:rPr>
        <w:tab/>
        <w:t xml:space="preserve">J. Cartlidge and S. Bullock, “Combating coevolutionary disengagement by reducing parasite virulence,” </w:t>
      </w:r>
      <w:r w:rsidRPr="00DD6245">
        <w:rPr>
          <w:i/>
          <w:noProof/>
        </w:rPr>
        <w:t>Evol. Comput.</w:t>
      </w:r>
      <w:r>
        <w:rPr>
          <w:noProof/>
        </w:rPr>
        <w:t>, vol. 12, no. 2, pp. 193–222, Summer 2004.</w:t>
      </w:r>
      <w:r w:rsidR="00E41FA4">
        <w:fldChar w:fldCharType="end"/>
      </w:r>
    </w:p>
    <w:sectPr w:rsidR="00E41FA4" w:rsidRPr="00735D26" w:rsidSect="00F207AA">
      <w:footerReference w:type="default" r:id="rId22"/>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E9C9D" w14:textId="77777777" w:rsidR="00BF22A4" w:rsidRDefault="00BF22A4" w:rsidP="00B04DF3">
      <w:pPr>
        <w:spacing w:after="0"/>
      </w:pPr>
      <w:r>
        <w:separator/>
      </w:r>
    </w:p>
  </w:endnote>
  <w:endnote w:type="continuationSeparator" w:id="0">
    <w:p w14:paraId="6B5BBB1D" w14:textId="77777777" w:rsidR="00BF22A4" w:rsidRDefault="00BF22A4"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F55F" w14:textId="77777777" w:rsidR="00BF22A4" w:rsidRDefault="00BF22A4" w:rsidP="00B04DF3">
      <w:pPr>
        <w:spacing w:after="0"/>
      </w:pPr>
      <w:r>
        <w:separator/>
      </w:r>
    </w:p>
  </w:footnote>
  <w:footnote w:type="continuationSeparator" w:id="0">
    <w:p w14:paraId="77DB7EC7" w14:textId="77777777" w:rsidR="00BF22A4" w:rsidRDefault="00BF22A4"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12620EF0" w:rsidR="00D65A9B" w:rsidRDefault="002168B9" w:rsidP="00A414C3">
    <w:pPr>
      <w:pStyle w:val="Header"/>
      <w:jc w:val="center"/>
    </w:pPr>
    <w:fldSimple w:instr=" STYLEREF  &quot;Heading 1&quot;  \* MERGEFORMAT ">
      <w:r w:rsidR="00D34196">
        <w:rPr>
          <w:noProof/>
        </w:rPr>
        <w:t>Appendix A</w:t>
      </w:r>
    </w:fldSimple>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49C4"/>
    <w:rsid w:val="00045B1E"/>
    <w:rsid w:val="00052F04"/>
    <w:rsid w:val="0005511A"/>
    <w:rsid w:val="000559EE"/>
    <w:rsid w:val="00056470"/>
    <w:rsid w:val="000568AE"/>
    <w:rsid w:val="00057E4C"/>
    <w:rsid w:val="00060A69"/>
    <w:rsid w:val="0006144D"/>
    <w:rsid w:val="00061DB8"/>
    <w:rsid w:val="00062BC9"/>
    <w:rsid w:val="00062FDB"/>
    <w:rsid w:val="00064043"/>
    <w:rsid w:val="00064158"/>
    <w:rsid w:val="00066935"/>
    <w:rsid w:val="0007116A"/>
    <w:rsid w:val="000714A7"/>
    <w:rsid w:val="00071718"/>
    <w:rsid w:val="00073869"/>
    <w:rsid w:val="00073D88"/>
    <w:rsid w:val="000768ED"/>
    <w:rsid w:val="00077588"/>
    <w:rsid w:val="0008026C"/>
    <w:rsid w:val="000817DF"/>
    <w:rsid w:val="000852D3"/>
    <w:rsid w:val="00086F71"/>
    <w:rsid w:val="00091259"/>
    <w:rsid w:val="00091EF2"/>
    <w:rsid w:val="000948D8"/>
    <w:rsid w:val="000951A2"/>
    <w:rsid w:val="00095BFF"/>
    <w:rsid w:val="0009757F"/>
    <w:rsid w:val="00097D83"/>
    <w:rsid w:val="000A059B"/>
    <w:rsid w:val="000A0D5D"/>
    <w:rsid w:val="000A0FE4"/>
    <w:rsid w:val="000A5631"/>
    <w:rsid w:val="000A5BD9"/>
    <w:rsid w:val="000A6FD5"/>
    <w:rsid w:val="000B060F"/>
    <w:rsid w:val="000B443B"/>
    <w:rsid w:val="000B6414"/>
    <w:rsid w:val="000C0A3E"/>
    <w:rsid w:val="000C1623"/>
    <w:rsid w:val="000C2C53"/>
    <w:rsid w:val="000C562A"/>
    <w:rsid w:val="000D0DA2"/>
    <w:rsid w:val="000D5911"/>
    <w:rsid w:val="000D6234"/>
    <w:rsid w:val="000D6625"/>
    <w:rsid w:val="000D7480"/>
    <w:rsid w:val="000E2403"/>
    <w:rsid w:val="000E61AF"/>
    <w:rsid w:val="000E7CEA"/>
    <w:rsid w:val="000F1A1D"/>
    <w:rsid w:val="000F3C89"/>
    <w:rsid w:val="000F5EE9"/>
    <w:rsid w:val="00100EEF"/>
    <w:rsid w:val="001063AC"/>
    <w:rsid w:val="001068F3"/>
    <w:rsid w:val="0010694A"/>
    <w:rsid w:val="00107208"/>
    <w:rsid w:val="00113482"/>
    <w:rsid w:val="001139CF"/>
    <w:rsid w:val="00114370"/>
    <w:rsid w:val="001173B9"/>
    <w:rsid w:val="00121A29"/>
    <w:rsid w:val="00121C05"/>
    <w:rsid w:val="001225D7"/>
    <w:rsid w:val="00122ED0"/>
    <w:rsid w:val="00125F88"/>
    <w:rsid w:val="001260D0"/>
    <w:rsid w:val="00127BC1"/>
    <w:rsid w:val="0013100E"/>
    <w:rsid w:val="001313A9"/>
    <w:rsid w:val="0013349A"/>
    <w:rsid w:val="00135EB7"/>
    <w:rsid w:val="001367A8"/>
    <w:rsid w:val="00140EEC"/>
    <w:rsid w:val="00143A9D"/>
    <w:rsid w:val="00144D67"/>
    <w:rsid w:val="00147619"/>
    <w:rsid w:val="00150423"/>
    <w:rsid w:val="001570AC"/>
    <w:rsid w:val="00163A75"/>
    <w:rsid w:val="00164E52"/>
    <w:rsid w:val="00167A1C"/>
    <w:rsid w:val="00167C0D"/>
    <w:rsid w:val="001710BF"/>
    <w:rsid w:val="001713BD"/>
    <w:rsid w:val="0017619B"/>
    <w:rsid w:val="00180560"/>
    <w:rsid w:val="0018143A"/>
    <w:rsid w:val="00181DEF"/>
    <w:rsid w:val="00182015"/>
    <w:rsid w:val="00183641"/>
    <w:rsid w:val="00183CA6"/>
    <w:rsid w:val="001853E1"/>
    <w:rsid w:val="00190D95"/>
    <w:rsid w:val="00191325"/>
    <w:rsid w:val="0019381F"/>
    <w:rsid w:val="001A06D3"/>
    <w:rsid w:val="001A0941"/>
    <w:rsid w:val="001A3A40"/>
    <w:rsid w:val="001B08BB"/>
    <w:rsid w:val="001B4163"/>
    <w:rsid w:val="001C0F36"/>
    <w:rsid w:val="001C202B"/>
    <w:rsid w:val="001C26A7"/>
    <w:rsid w:val="001C2ACC"/>
    <w:rsid w:val="001C3056"/>
    <w:rsid w:val="001C3AC7"/>
    <w:rsid w:val="001D1467"/>
    <w:rsid w:val="001D3165"/>
    <w:rsid w:val="001D3DBE"/>
    <w:rsid w:val="001D6467"/>
    <w:rsid w:val="001E09FA"/>
    <w:rsid w:val="001E110E"/>
    <w:rsid w:val="001E14AA"/>
    <w:rsid w:val="001E1EF2"/>
    <w:rsid w:val="001E1FC7"/>
    <w:rsid w:val="001F4D32"/>
    <w:rsid w:val="001F5AE2"/>
    <w:rsid w:val="001F7696"/>
    <w:rsid w:val="001F76AB"/>
    <w:rsid w:val="00200DAA"/>
    <w:rsid w:val="00201604"/>
    <w:rsid w:val="002032F9"/>
    <w:rsid w:val="002044C1"/>
    <w:rsid w:val="00212B49"/>
    <w:rsid w:val="00212D63"/>
    <w:rsid w:val="00215A47"/>
    <w:rsid w:val="002168B9"/>
    <w:rsid w:val="00217828"/>
    <w:rsid w:val="00217FEF"/>
    <w:rsid w:val="00220C78"/>
    <w:rsid w:val="00221C4E"/>
    <w:rsid w:val="00223F30"/>
    <w:rsid w:val="002241A3"/>
    <w:rsid w:val="00225C5A"/>
    <w:rsid w:val="00230D39"/>
    <w:rsid w:val="002311B2"/>
    <w:rsid w:val="00232690"/>
    <w:rsid w:val="00232707"/>
    <w:rsid w:val="0023281C"/>
    <w:rsid w:val="002334C6"/>
    <w:rsid w:val="002350FD"/>
    <w:rsid w:val="0023715C"/>
    <w:rsid w:val="00237B68"/>
    <w:rsid w:val="00252931"/>
    <w:rsid w:val="002617C3"/>
    <w:rsid w:val="00261B02"/>
    <w:rsid w:val="00262758"/>
    <w:rsid w:val="002628B8"/>
    <w:rsid w:val="002636BA"/>
    <w:rsid w:val="00263984"/>
    <w:rsid w:val="00265C96"/>
    <w:rsid w:val="00266207"/>
    <w:rsid w:val="00267AAF"/>
    <w:rsid w:val="00270089"/>
    <w:rsid w:val="0027030C"/>
    <w:rsid w:val="00270EDC"/>
    <w:rsid w:val="002764B8"/>
    <w:rsid w:val="0027759C"/>
    <w:rsid w:val="00280993"/>
    <w:rsid w:val="002819D7"/>
    <w:rsid w:val="002823F1"/>
    <w:rsid w:val="00283A45"/>
    <w:rsid w:val="00285D93"/>
    <w:rsid w:val="00286A39"/>
    <w:rsid w:val="002879FF"/>
    <w:rsid w:val="002904A4"/>
    <w:rsid w:val="0029093C"/>
    <w:rsid w:val="002935D4"/>
    <w:rsid w:val="002950C6"/>
    <w:rsid w:val="0029598B"/>
    <w:rsid w:val="00295B8A"/>
    <w:rsid w:val="00295F72"/>
    <w:rsid w:val="002A6FF5"/>
    <w:rsid w:val="002A7B5A"/>
    <w:rsid w:val="002B11EB"/>
    <w:rsid w:val="002B3CFD"/>
    <w:rsid w:val="002B6B79"/>
    <w:rsid w:val="002C339B"/>
    <w:rsid w:val="002C3A14"/>
    <w:rsid w:val="002C54AD"/>
    <w:rsid w:val="002C79AA"/>
    <w:rsid w:val="002C7E07"/>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13CF3"/>
    <w:rsid w:val="00315D9B"/>
    <w:rsid w:val="00315FF1"/>
    <w:rsid w:val="00317D50"/>
    <w:rsid w:val="00320E92"/>
    <w:rsid w:val="0032226D"/>
    <w:rsid w:val="00322471"/>
    <w:rsid w:val="00322CD7"/>
    <w:rsid w:val="00322DAE"/>
    <w:rsid w:val="00323A86"/>
    <w:rsid w:val="00323FA5"/>
    <w:rsid w:val="0032760E"/>
    <w:rsid w:val="00330104"/>
    <w:rsid w:val="00330F89"/>
    <w:rsid w:val="0033450F"/>
    <w:rsid w:val="00335EA7"/>
    <w:rsid w:val="003441BE"/>
    <w:rsid w:val="00344311"/>
    <w:rsid w:val="00345496"/>
    <w:rsid w:val="00345833"/>
    <w:rsid w:val="00345DDE"/>
    <w:rsid w:val="00346815"/>
    <w:rsid w:val="00347253"/>
    <w:rsid w:val="00354437"/>
    <w:rsid w:val="00355596"/>
    <w:rsid w:val="003601A6"/>
    <w:rsid w:val="00360828"/>
    <w:rsid w:val="00361E21"/>
    <w:rsid w:val="00363420"/>
    <w:rsid w:val="003647A4"/>
    <w:rsid w:val="00370FFB"/>
    <w:rsid w:val="00371857"/>
    <w:rsid w:val="00374E0F"/>
    <w:rsid w:val="003758B9"/>
    <w:rsid w:val="00382EAE"/>
    <w:rsid w:val="003928DB"/>
    <w:rsid w:val="00393A4F"/>
    <w:rsid w:val="003942FE"/>
    <w:rsid w:val="00394D78"/>
    <w:rsid w:val="003962D4"/>
    <w:rsid w:val="003970E4"/>
    <w:rsid w:val="003A0F23"/>
    <w:rsid w:val="003A1672"/>
    <w:rsid w:val="003A2C10"/>
    <w:rsid w:val="003A371A"/>
    <w:rsid w:val="003A4BD5"/>
    <w:rsid w:val="003A6A9A"/>
    <w:rsid w:val="003B0AB1"/>
    <w:rsid w:val="003B1623"/>
    <w:rsid w:val="003B31AF"/>
    <w:rsid w:val="003B3B82"/>
    <w:rsid w:val="003B4253"/>
    <w:rsid w:val="003B6114"/>
    <w:rsid w:val="003B64D7"/>
    <w:rsid w:val="003B6D5B"/>
    <w:rsid w:val="003C0211"/>
    <w:rsid w:val="003C1461"/>
    <w:rsid w:val="003C38B3"/>
    <w:rsid w:val="003C38DE"/>
    <w:rsid w:val="003C3E70"/>
    <w:rsid w:val="003C72E6"/>
    <w:rsid w:val="003D4494"/>
    <w:rsid w:val="003E1179"/>
    <w:rsid w:val="003E2CED"/>
    <w:rsid w:val="003E55D8"/>
    <w:rsid w:val="003E5FCD"/>
    <w:rsid w:val="003E6DCD"/>
    <w:rsid w:val="003F03CF"/>
    <w:rsid w:val="003F19AB"/>
    <w:rsid w:val="003F3C0F"/>
    <w:rsid w:val="003F619D"/>
    <w:rsid w:val="003F6585"/>
    <w:rsid w:val="00400924"/>
    <w:rsid w:val="004019AF"/>
    <w:rsid w:val="00404C41"/>
    <w:rsid w:val="00405377"/>
    <w:rsid w:val="004077C0"/>
    <w:rsid w:val="00411734"/>
    <w:rsid w:val="0041254E"/>
    <w:rsid w:val="004128D7"/>
    <w:rsid w:val="00412BC0"/>
    <w:rsid w:val="00413AD7"/>
    <w:rsid w:val="00413F0D"/>
    <w:rsid w:val="00414314"/>
    <w:rsid w:val="00414550"/>
    <w:rsid w:val="004178FF"/>
    <w:rsid w:val="00420437"/>
    <w:rsid w:val="004221C5"/>
    <w:rsid w:val="004236FB"/>
    <w:rsid w:val="0042415E"/>
    <w:rsid w:val="00425C5B"/>
    <w:rsid w:val="00425E47"/>
    <w:rsid w:val="00427AC0"/>
    <w:rsid w:val="00430C2E"/>
    <w:rsid w:val="004310CE"/>
    <w:rsid w:val="00435809"/>
    <w:rsid w:val="00435F5A"/>
    <w:rsid w:val="00437577"/>
    <w:rsid w:val="00437BE3"/>
    <w:rsid w:val="004419CC"/>
    <w:rsid w:val="004419E6"/>
    <w:rsid w:val="00444581"/>
    <w:rsid w:val="00446191"/>
    <w:rsid w:val="0044643A"/>
    <w:rsid w:val="00446A8E"/>
    <w:rsid w:val="00447002"/>
    <w:rsid w:val="00447DBD"/>
    <w:rsid w:val="004528BF"/>
    <w:rsid w:val="00453D51"/>
    <w:rsid w:val="00454680"/>
    <w:rsid w:val="004561A4"/>
    <w:rsid w:val="0045662D"/>
    <w:rsid w:val="00460F35"/>
    <w:rsid w:val="004612DF"/>
    <w:rsid w:val="00461D92"/>
    <w:rsid w:val="00462D91"/>
    <w:rsid w:val="00464023"/>
    <w:rsid w:val="004665EF"/>
    <w:rsid w:val="00466C35"/>
    <w:rsid w:val="004672F3"/>
    <w:rsid w:val="0046793F"/>
    <w:rsid w:val="00467EDA"/>
    <w:rsid w:val="004776AD"/>
    <w:rsid w:val="00480630"/>
    <w:rsid w:val="004812B7"/>
    <w:rsid w:val="00483E5D"/>
    <w:rsid w:val="00484D19"/>
    <w:rsid w:val="004905A3"/>
    <w:rsid w:val="00491119"/>
    <w:rsid w:val="00492019"/>
    <w:rsid w:val="00493051"/>
    <w:rsid w:val="00493910"/>
    <w:rsid w:val="0049489B"/>
    <w:rsid w:val="004949AA"/>
    <w:rsid w:val="00494E0B"/>
    <w:rsid w:val="00495951"/>
    <w:rsid w:val="00495ADC"/>
    <w:rsid w:val="00496D50"/>
    <w:rsid w:val="004A0F60"/>
    <w:rsid w:val="004A2960"/>
    <w:rsid w:val="004A6138"/>
    <w:rsid w:val="004B1AC6"/>
    <w:rsid w:val="004B23C0"/>
    <w:rsid w:val="004B293A"/>
    <w:rsid w:val="004B2B5F"/>
    <w:rsid w:val="004B48A7"/>
    <w:rsid w:val="004B6B1E"/>
    <w:rsid w:val="004C0462"/>
    <w:rsid w:val="004C07EA"/>
    <w:rsid w:val="004C0BDA"/>
    <w:rsid w:val="004C1580"/>
    <w:rsid w:val="004C59FC"/>
    <w:rsid w:val="004C66BF"/>
    <w:rsid w:val="004C6D02"/>
    <w:rsid w:val="004D16EB"/>
    <w:rsid w:val="004D2358"/>
    <w:rsid w:val="004D2D70"/>
    <w:rsid w:val="004D32A7"/>
    <w:rsid w:val="004D32D6"/>
    <w:rsid w:val="004D57FE"/>
    <w:rsid w:val="004D5C6C"/>
    <w:rsid w:val="004E1336"/>
    <w:rsid w:val="004E1836"/>
    <w:rsid w:val="004E1CEA"/>
    <w:rsid w:val="004E5F2B"/>
    <w:rsid w:val="004E6F36"/>
    <w:rsid w:val="004F20E3"/>
    <w:rsid w:val="004F3245"/>
    <w:rsid w:val="004F3405"/>
    <w:rsid w:val="004F48EE"/>
    <w:rsid w:val="004F7F7D"/>
    <w:rsid w:val="00502A8F"/>
    <w:rsid w:val="00503A6D"/>
    <w:rsid w:val="00503DC8"/>
    <w:rsid w:val="005059BF"/>
    <w:rsid w:val="00507393"/>
    <w:rsid w:val="0051085E"/>
    <w:rsid w:val="00510BA2"/>
    <w:rsid w:val="005137CA"/>
    <w:rsid w:val="00514B9B"/>
    <w:rsid w:val="00517E60"/>
    <w:rsid w:val="0052049C"/>
    <w:rsid w:val="0052291F"/>
    <w:rsid w:val="005258A1"/>
    <w:rsid w:val="00525EA1"/>
    <w:rsid w:val="005262B8"/>
    <w:rsid w:val="005329D2"/>
    <w:rsid w:val="00532EC5"/>
    <w:rsid w:val="00535995"/>
    <w:rsid w:val="00535A78"/>
    <w:rsid w:val="00541B48"/>
    <w:rsid w:val="00552A94"/>
    <w:rsid w:val="00553991"/>
    <w:rsid w:val="0056106F"/>
    <w:rsid w:val="00561FB2"/>
    <w:rsid w:val="0056210C"/>
    <w:rsid w:val="00563AC5"/>
    <w:rsid w:val="00564FB2"/>
    <w:rsid w:val="00566352"/>
    <w:rsid w:val="00571676"/>
    <w:rsid w:val="00572236"/>
    <w:rsid w:val="00573616"/>
    <w:rsid w:val="00573BA2"/>
    <w:rsid w:val="0057721E"/>
    <w:rsid w:val="00582593"/>
    <w:rsid w:val="00582FB0"/>
    <w:rsid w:val="00583CBB"/>
    <w:rsid w:val="00584B4C"/>
    <w:rsid w:val="005860A8"/>
    <w:rsid w:val="00586653"/>
    <w:rsid w:val="005869DE"/>
    <w:rsid w:val="00586EF5"/>
    <w:rsid w:val="00591199"/>
    <w:rsid w:val="005936A3"/>
    <w:rsid w:val="00593E82"/>
    <w:rsid w:val="00597064"/>
    <w:rsid w:val="00597BF7"/>
    <w:rsid w:val="005A284A"/>
    <w:rsid w:val="005A41C6"/>
    <w:rsid w:val="005A59E4"/>
    <w:rsid w:val="005A6AF1"/>
    <w:rsid w:val="005B1D87"/>
    <w:rsid w:val="005B3084"/>
    <w:rsid w:val="005B34CB"/>
    <w:rsid w:val="005B6734"/>
    <w:rsid w:val="005C0E6F"/>
    <w:rsid w:val="005C2DF6"/>
    <w:rsid w:val="005C2FF0"/>
    <w:rsid w:val="005C41B8"/>
    <w:rsid w:val="005C58DA"/>
    <w:rsid w:val="005C6FE0"/>
    <w:rsid w:val="005C79C4"/>
    <w:rsid w:val="005D1796"/>
    <w:rsid w:val="005D2275"/>
    <w:rsid w:val="005D325B"/>
    <w:rsid w:val="005D60D8"/>
    <w:rsid w:val="005D6CE3"/>
    <w:rsid w:val="005D7C1B"/>
    <w:rsid w:val="005E063E"/>
    <w:rsid w:val="005E330E"/>
    <w:rsid w:val="005E3872"/>
    <w:rsid w:val="005E44FF"/>
    <w:rsid w:val="005E5B0F"/>
    <w:rsid w:val="005E6991"/>
    <w:rsid w:val="005E6D17"/>
    <w:rsid w:val="005E77C0"/>
    <w:rsid w:val="005F2501"/>
    <w:rsid w:val="005F578C"/>
    <w:rsid w:val="005F6F73"/>
    <w:rsid w:val="005F769E"/>
    <w:rsid w:val="00601305"/>
    <w:rsid w:val="00601491"/>
    <w:rsid w:val="00604450"/>
    <w:rsid w:val="0060452F"/>
    <w:rsid w:val="00605DED"/>
    <w:rsid w:val="00611E78"/>
    <w:rsid w:val="00612D74"/>
    <w:rsid w:val="006144D6"/>
    <w:rsid w:val="00621AC0"/>
    <w:rsid w:val="00621F35"/>
    <w:rsid w:val="00623685"/>
    <w:rsid w:val="00624522"/>
    <w:rsid w:val="006255FE"/>
    <w:rsid w:val="0063190C"/>
    <w:rsid w:val="0063459B"/>
    <w:rsid w:val="006374FE"/>
    <w:rsid w:val="006379D0"/>
    <w:rsid w:val="006401E7"/>
    <w:rsid w:val="006419E8"/>
    <w:rsid w:val="00646D04"/>
    <w:rsid w:val="00646DB2"/>
    <w:rsid w:val="006503E7"/>
    <w:rsid w:val="00652BB5"/>
    <w:rsid w:val="00655A08"/>
    <w:rsid w:val="006564F6"/>
    <w:rsid w:val="00663172"/>
    <w:rsid w:val="00663C56"/>
    <w:rsid w:val="0066502A"/>
    <w:rsid w:val="00670835"/>
    <w:rsid w:val="006708AE"/>
    <w:rsid w:val="00672B8C"/>
    <w:rsid w:val="0067683F"/>
    <w:rsid w:val="00676DF2"/>
    <w:rsid w:val="00676E93"/>
    <w:rsid w:val="00680627"/>
    <w:rsid w:val="00682325"/>
    <w:rsid w:val="00684BE4"/>
    <w:rsid w:val="006857C5"/>
    <w:rsid w:val="00685B59"/>
    <w:rsid w:val="006909C6"/>
    <w:rsid w:val="006933E5"/>
    <w:rsid w:val="006936E9"/>
    <w:rsid w:val="006959FD"/>
    <w:rsid w:val="006969C5"/>
    <w:rsid w:val="00696A4F"/>
    <w:rsid w:val="006A21DF"/>
    <w:rsid w:val="006A23B4"/>
    <w:rsid w:val="006A2CAE"/>
    <w:rsid w:val="006B10F8"/>
    <w:rsid w:val="006B3562"/>
    <w:rsid w:val="006B3DC1"/>
    <w:rsid w:val="006B68C8"/>
    <w:rsid w:val="006C0312"/>
    <w:rsid w:val="006C38FA"/>
    <w:rsid w:val="006C3FD2"/>
    <w:rsid w:val="006C47D0"/>
    <w:rsid w:val="006C4C61"/>
    <w:rsid w:val="006C7887"/>
    <w:rsid w:val="006C7AC4"/>
    <w:rsid w:val="006D1256"/>
    <w:rsid w:val="006D14CD"/>
    <w:rsid w:val="006D14F2"/>
    <w:rsid w:val="006D4B72"/>
    <w:rsid w:val="006D788C"/>
    <w:rsid w:val="006D7AD4"/>
    <w:rsid w:val="006E1790"/>
    <w:rsid w:val="006E44EF"/>
    <w:rsid w:val="006E5FD8"/>
    <w:rsid w:val="006F0F8C"/>
    <w:rsid w:val="006F1F09"/>
    <w:rsid w:val="006F27C3"/>
    <w:rsid w:val="006F447A"/>
    <w:rsid w:val="006F4F14"/>
    <w:rsid w:val="006F71A6"/>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17E8D"/>
    <w:rsid w:val="00721814"/>
    <w:rsid w:val="00722163"/>
    <w:rsid w:val="00726368"/>
    <w:rsid w:val="00732902"/>
    <w:rsid w:val="0073529A"/>
    <w:rsid w:val="00735718"/>
    <w:rsid w:val="0073595F"/>
    <w:rsid w:val="00735D26"/>
    <w:rsid w:val="00737396"/>
    <w:rsid w:val="0074117F"/>
    <w:rsid w:val="00746A36"/>
    <w:rsid w:val="007501FB"/>
    <w:rsid w:val="007502FB"/>
    <w:rsid w:val="007554FA"/>
    <w:rsid w:val="00755AE2"/>
    <w:rsid w:val="00757CF3"/>
    <w:rsid w:val="0076409F"/>
    <w:rsid w:val="00764371"/>
    <w:rsid w:val="00764784"/>
    <w:rsid w:val="00764C77"/>
    <w:rsid w:val="00767AC2"/>
    <w:rsid w:val="00770C32"/>
    <w:rsid w:val="0077129F"/>
    <w:rsid w:val="007740AF"/>
    <w:rsid w:val="00776224"/>
    <w:rsid w:val="007818A6"/>
    <w:rsid w:val="00782E57"/>
    <w:rsid w:val="00785F8D"/>
    <w:rsid w:val="007918A0"/>
    <w:rsid w:val="00791F1D"/>
    <w:rsid w:val="007938D6"/>
    <w:rsid w:val="0079597D"/>
    <w:rsid w:val="007976E5"/>
    <w:rsid w:val="007A17AA"/>
    <w:rsid w:val="007A3A8F"/>
    <w:rsid w:val="007A41F5"/>
    <w:rsid w:val="007A435B"/>
    <w:rsid w:val="007A4A3C"/>
    <w:rsid w:val="007A4C63"/>
    <w:rsid w:val="007B01CD"/>
    <w:rsid w:val="007B3C28"/>
    <w:rsid w:val="007B4F23"/>
    <w:rsid w:val="007B5D8F"/>
    <w:rsid w:val="007B74F5"/>
    <w:rsid w:val="007C2191"/>
    <w:rsid w:val="007C5099"/>
    <w:rsid w:val="007C532F"/>
    <w:rsid w:val="007C5F97"/>
    <w:rsid w:val="007C690C"/>
    <w:rsid w:val="007D3C02"/>
    <w:rsid w:val="007D4993"/>
    <w:rsid w:val="007D5834"/>
    <w:rsid w:val="007D722C"/>
    <w:rsid w:val="007D7598"/>
    <w:rsid w:val="007E1CBC"/>
    <w:rsid w:val="007E2B71"/>
    <w:rsid w:val="007E5AB0"/>
    <w:rsid w:val="007E6C64"/>
    <w:rsid w:val="007F061A"/>
    <w:rsid w:val="007F0694"/>
    <w:rsid w:val="007F0E36"/>
    <w:rsid w:val="007F18B3"/>
    <w:rsid w:val="007F2A0A"/>
    <w:rsid w:val="007F2D6D"/>
    <w:rsid w:val="007F2FF3"/>
    <w:rsid w:val="00801723"/>
    <w:rsid w:val="00803DC7"/>
    <w:rsid w:val="008058B3"/>
    <w:rsid w:val="00807089"/>
    <w:rsid w:val="008100A8"/>
    <w:rsid w:val="008118ED"/>
    <w:rsid w:val="00812525"/>
    <w:rsid w:val="0081304D"/>
    <w:rsid w:val="00814BC8"/>
    <w:rsid w:val="00814E0C"/>
    <w:rsid w:val="008159C1"/>
    <w:rsid w:val="0081729C"/>
    <w:rsid w:val="00823688"/>
    <w:rsid w:val="00824A18"/>
    <w:rsid w:val="0082595F"/>
    <w:rsid w:val="00825E3F"/>
    <w:rsid w:val="00827312"/>
    <w:rsid w:val="008313F7"/>
    <w:rsid w:val="00832A5A"/>
    <w:rsid w:val="00833D10"/>
    <w:rsid w:val="00834E4C"/>
    <w:rsid w:val="00836085"/>
    <w:rsid w:val="008374DE"/>
    <w:rsid w:val="00844A1D"/>
    <w:rsid w:val="00851559"/>
    <w:rsid w:val="00854629"/>
    <w:rsid w:val="00854FD5"/>
    <w:rsid w:val="008561D8"/>
    <w:rsid w:val="00856941"/>
    <w:rsid w:val="00857AF0"/>
    <w:rsid w:val="00861C47"/>
    <w:rsid w:val="008639DC"/>
    <w:rsid w:val="00864FF9"/>
    <w:rsid w:val="00865307"/>
    <w:rsid w:val="008748E2"/>
    <w:rsid w:val="00884FEB"/>
    <w:rsid w:val="00885E16"/>
    <w:rsid w:val="0088686C"/>
    <w:rsid w:val="00887389"/>
    <w:rsid w:val="008905D7"/>
    <w:rsid w:val="0089111B"/>
    <w:rsid w:val="008918FF"/>
    <w:rsid w:val="00893A34"/>
    <w:rsid w:val="0089406C"/>
    <w:rsid w:val="00894351"/>
    <w:rsid w:val="008945B6"/>
    <w:rsid w:val="00896222"/>
    <w:rsid w:val="008A1E57"/>
    <w:rsid w:val="008A4E6B"/>
    <w:rsid w:val="008A5C0F"/>
    <w:rsid w:val="008B2422"/>
    <w:rsid w:val="008B3D3B"/>
    <w:rsid w:val="008B3EE7"/>
    <w:rsid w:val="008B77F1"/>
    <w:rsid w:val="008C0FD8"/>
    <w:rsid w:val="008C105D"/>
    <w:rsid w:val="008C4B3F"/>
    <w:rsid w:val="008C5D43"/>
    <w:rsid w:val="008C60C7"/>
    <w:rsid w:val="008C7262"/>
    <w:rsid w:val="008D203A"/>
    <w:rsid w:val="008D490A"/>
    <w:rsid w:val="008D776D"/>
    <w:rsid w:val="008D7B2D"/>
    <w:rsid w:val="008E005D"/>
    <w:rsid w:val="008E1D04"/>
    <w:rsid w:val="008E3E10"/>
    <w:rsid w:val="008E528A"/>
    <w:rsid w:val="008E5FB9"/>
    <w:rsid w:val="008E68A3"/>
    <w:rsid w:val="008E6B68"/>
    <w:rsid w:val="008E7649"/>
    <w:rsid w:val="008F5F37"/>
    <w:rsid w:val="008F6400"/>
    <w:rsid w:val="008F68A7"/>
    <w:rsid w:val="009021DE"/>
    <w:rsid w:val="00910B9B"/>
    <w:rsid w:val="00911FD6"/>
    <w:rsid w:val="009132D6"/>
    <w:rsid w:val="00913C1E"/>
    <w:rsid w:val="00914B8D"/>
    <w:rsid w:val="009156B3"/>
    <w:rsid w:val="00916B5A"/>
    <w:rsid w:val="00920293"/>
    <w:rsid w:val="00920B1D"/>
    <w:rsid w:val="00921BCB"/>
    <w:rsid w:val="00921D40"/>
    <w:rsid w:val="00925464"/>
    <w:rsid w:val="0092640A"/>
    <w:rsid w:val="00926991"/>
    <w:rsid w:val="00927184"/>
    <w:rsid w:val="00930416"/>
    <w:rsid w:val="0093206F"/>
    <w:rsid w:val="009331CD"/>
    <w:rsid w:val="00934226"/>
    <w:rsid w:val="00937513"/>
    <w:rsid w:val="0094015C"/>
    <w:rsid w:val="00940760"/>
    <w:rsid w:val="00943644"/>
    <w:rsid w:val="009516B9"/>
    <w:rsid w:val="00952CD8"/>
    <w:rsid w:val="0095434A"/>
    <w:rsid w:val="00956089"/>
    <w:rsid w:val="009560C9"/>
    <w:rsid w:val="009567DE"/>
    <w:rsid w:val="009610EC"/>
    <w:rsid w:val="00961E1B"/>
    <w:rsid w:val="0096253F"/>
    <w:rsid w:val="00962C30"/>
    <w:rsid w:val="009644A3"/>
    <w:rsid w:val="00965BC4"/>
    <w:rsid w:val="00965BDA"/>
    <w:rsid w:val="0097115B"/>
    <w:rsid w:val="00971766"/>
    <w:rsid w:val="00971795"/>
    <w:rsid w:val="00972992"/>
    <w:rsid w:val="00975678"/>
    <w:rsid w:val="00976513"/>
    <w:rsid w:val="0097669F"/>
    <w:rsid w:val="00980C09"/>
    <w:rsid w:val="00981B58"/>
    <w:rsid w:val="009830F9"/>
    <w:rsid w:val="00984D60"/>
    <w:rsid w:val="00985054"/>
    <w:rsid w:val="00985254"/>
    <w:rsid w:val="009858CE"/>
    <w:rsid w:val="00990AF5"/>
    <w:rsid w:val="00992301"/>
    <w:rsid w:val="00992999"/>
    <w:rsid w:val="009933A2"/>
    <w:rsid w:val="00995745"/>
    <w:rsid w:val="00995BAA"/>
    <w:rsid w:val="009A4AB4"/>
    <w:rsid w:val="009A5F37"/>
    <w:rsid w:val="009A7100"/>
    <w:rsid w:val="009B323C"/>
    <w:rsid w:val="009B568F"/>
    <w:rsid w:val="009B640E"/>
    <w:rsid w:val="009B75C9"/>
    <w:rsid w:val="009C0DB4"/>
    <w:rsid w:val="009C1C6A"/>
    <w:rsid w:val="009C330E"/>
    <w:rsid w:val="009C39ED"/>
    <w:rsid w:val="009C43B3"/>
    <w:rsid w:val="009C48EF"/>
    <w:rsid w:val="009C4BA9"/>
    <w:rsid w:val="009C5B8A"/>
    <w:rsid w:val="009C5CD5"/>
    <w:rsid w:val="009C6E6E"/>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502A"/>
    <w:rsid w:val="00A06EDB"/>
    <w:rsid w:val="00A10150"/>
    <w:rsid w:val="00A11353"/>
    <w:rsid w:val="00A113A0"/>
    <w:rsid w:val="00A1266A"/>
    <w:rsid w:val="00A12E4E"/>
    <w:rsid w:val="00A14987"/>
    <w:rsid w:val="00A14B20"/>
    <w:rsid w:val="00A15C9C"/>
    <w:rsid w:val="00A16E02"/>
    <w:rsid w:val="00A175B6"/>
    <w:rsid w:val="00A22395"/>
    <w:rsid w:val="00A228B1"/>
    <w:rsid w:val="00A24A2B"/>
    <w:rsid w:val="00A27F1A"/>
    <w:rsid w:val="00A32E56"/>
    <w:rsid w:val="00A3531F"/>
    <w:rsid w:val="00A37B6B"/>
    <w:rsid w:val="00A37D9B"/>
    <w:rsid w:val="00A40517"/>
    <w:rsid w:val="00A424FA"/>
    <w:rsid w:val="00A4253B"/>
    <w:rsid w:val="00A44CD7"/>
    <w:rsid w:val="00A44FE2"/>
    <w:rsid w:val="00A452DD"/>
    <w:rsid w:val="00A46832"/>
    <w:rsid w:val="00A46B78"/>
    <w:rsid w:val="00A46F92"/>
    <w:rsid w:val="00A47034"/>
    <w:rsid w:val="00A47CE5"/>
    <w:rsid w:val="00A50411"/>
    <w:rsid w:val="00A539C0"/>
    <w:rsid w:val="00A53FEC"/>
    <w:rsid w:val="00A56440"/>
    <w:rsid w:val="00A56F87"/>
    <w:rsid w:val="00A57DCA"/>
    <w:rsid w:val="00A62092"/>
    <w:rsid w:val="00A62CAE"/>
    <w:rsid w:val="00A6556E"/>
    <w:rsid w:val="00A66519"/>
    <w:rsid w:val="00A669D2"/>
    <w:rsid w:val="00A677C3"/>
    <w:rsid w:val="00A728D4"/>
    <w:rsid w:val="00A7295F"/>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228C"/>
    <w:rsid w:val="00AA2649"/>
    <w:rsid w:val="00AA2B87"/>
    <w:rsid w:val="00AB0474"/>
    <w:rsid w:val="00AB16F6"/>
    <w:rsid w:val="00AB40DF"/>
    <w:rsid w:val="00AB4C25"/>
    <w:rsid w:val="00AB594B"/>
    <w:rsid w:val="00AB6476"/>
    <w:rsid w:val="00AC1026"/>
    <w:rsid w:val="00AC2CF0"/>
    <w:rsid w:val="00AC3064"/>
    <w:rsid w:val="00AC3068"/>
    <w:rsid w:val="00AC393D"/>
    <w:rsid w:val="00AC43A3"/>
    <w:rsid w:val="00AC4998"/>
    <w:rsid w:val="00AC76DD"/>
    <w:rsid w:val="00AD185D"/>
    <w:rsid w:val="00AD18DC"/>
    <w:rsid w:val="00AD2C23"/>
    <w:rsid w:val="00AD5671"/>
    <w:rsid w:val="00AD77B3"/>
    <w:rsid w:val="00AE2030"/>
    <w:rsid w:val="00AE39BD"/>
    <w:rsid w:val="00AE4AD9"/>
    <w:rsid w:val="00AE7F34"/>
    <w:rsid w:val="00AF11FA"/>
    <w:rsid w:val="00AF4528"/>
    <w:rsid w:val="00AF72B2"/>
    <w:rsid w:val="00B0146E"/>
    <w:rsid w:val="00B02B6E"/>
    <w:rsid w:val="00B04DF3"/>
    <w:rsid w:val="00B04EA4"/>
    <w:rsid w:val="00B06F7C"/>
    <w:rsid w:val="00B10FCD"/>
    <w:rsid w:val="00B11488"/>
    <w:rsid w:val="00B12EFB"/>
    <w:rsid w:val="00B16C3F"/>
    <w:rsid w:val="00B173BA"/>
    <w:rsid w:val="00B20D91"/>
    <w:rsid w:val="00B215BB"/>
    <w:rsid w:val="00B3332E"/>
    <w:rsid w:val="00B33BCA"/>
    <w:rsid w:val="00B33DA4"/>
    <w:rsid w:val="00B51B21"/>
    <w:rsid w:val="00B51C92"/>
    <w:rsid w:val="00B6232D"/>
    <w:rsid w:val="00B649C0"/>
    <w:rsid w:val="00B67E5E"/>
    <w:rsid w:val="00B67F0D"/>
    <w:rsid w:val="00B728F3"/>
    <w:rsid w:val="00B72FDD"/>
    <w:rsid w:val="00B801BA"/>
    <w:rsid w:val="00B81063"/>
    <w:rsid w:val="00B819F3"/>
    <w:rsid w:val="00B833BB"/>
    <w:rsid w:val="00B83D94"/>
    <w:rsid w:val="00B84827"/>
    <w:rsid w:val="00B85595"/>
    <w:rsid w:val="00B85856"/>
    <w:rsid w:val="00B85CC1"/>
    <w:rsid w:val="00B86205"/>
    <w:rsid w:val="00B8678E"/>
    <w:rsid w:val="00B87214"/>
    <w:rsid w:val="00B9506B"/>
    <w:rsid w:val="00B9516F"/>
    <w:rsid w:val="00B96373"/>
    <w:rsid w:val="00B97D2F"/>
    <w:rsid w:val="00BA1583"/>
    <w:rsid w:val="00BA1704"/>
    <w:rsid w:val="00BA3599"/>
    <w:rsid w:val="00BA37DB"/>
    <w:rsid w:val="00BA3C70"/>
    <w:rsid w:val="00BA549E"/>
    <w:rsid w:val="00BA77FE"/>
    <w:rsid w:val="00BB11D7"/>
    <w:rsid w:val="00BB17F6"/>
    <w:rsid w:val="00BB45B7"/>
    <w:rsid w:val="00BB67C1"/>
    <w:rsid w:val="00BB70EB"/>
    <w:rsid w:val="00BB77D1"/>
    <w:rsid w:val="00BC1063"/>
    <w:rsid w:val="00BC1F17"/>
    <w:rsid w:val="00BC248F"/>
    <w:rsid w:val="00BC45A7"/>
    <w:rsid w:val="00BC4F80"/>
    <w:rsid w:val="00BD388A"/>
    <w:rsid w:val="00BD3FF5"/>
    <w:rsid w:val="00BD49DD"/>
    <w:rsid w:val="00BD558D"/>
    <w:rsid w:val="00BD586D"/>
    <w:rsid w:val="00BD651C"/>
    <w:rsid w:val="00BE501A"/>
    <w:rsid w:val="00BE62A7"/>
    <w:rsid w:val="00BF0702"/>
    <w:rsid w:val="00BF148B"/>
    <w:rsid w:val="00BF22A4"/>
    <w:rsid w:val="00BF3DFC"/>
    <w:rsid w:val="00BF40D4"/>
    <w:rsid w:val="00BF6D62"/>
    <w:rsid w:val="00BF7A98"/>
    <w:rsid w:val="00C043C9"/>
    <w:rsid w:val="00C054DD"/>
    <w:rsid w:val="00C0651B"/>
    <w:rsid w:val="00C07A7E"/>
    <w:rsid w:val="00C10337"/>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7DC"/>
    <w:rsid w:val="00C40804"/>
    <w:rsid w:val="00C422F2"/>
    <w:rsid w:val="00C42A58"/>
    <w:rsid w:val="00C43505"/>
    <w:rsid w:val="00C435E0"/>
    <w:rsid w:val="00C4425A"/>
    <w:rsid w:val="00C47C0F"/>
    <w:rsid w:val="00C50330"/>
    <w:rsid w:val="00C5227D"/>
    <w:rsid w:val="00C55EBF"/>
    <w:rsid w:val="00C56DA3"/>
    <w:rsid w:val="00C57D77"/>
    <w:rsid w:val="00C57E26"/>
    <w:rsid w:val="00C61136"/>
    <w:rsid w:val="00C6456B"/>
    <w:rsid w:val="00C64711"/>
    <w:rsid w:val="00C673F1"/>
    <w:rsid w:val="00C711FA"/>
    <w:rsid w:val="00C7239C"/>
    <w:rsid w:val="00C7468D"/>
    <w:rsid w:val="00C76855"/>
    <w:rsid w:val="00C822AD"/>
    <w:rsid w:val="00C824BA"/>
    <w:rsid w:val="00C82CC8"/>
    <w:rsid w:val="00C8302D"/>
    <w:rsid w:val="00C84D89"/>
    <w:rsid w:val="00C85FC1"/>
    <w:rsid w:val="00C8705B"/>
    <w:rsid w:val="00C9046E"/>
    <w:rsid w:val="00C91A39"/>
    <w:rsid w:val="00C94AC8"/>
    <w:rsid w:val="00C95991"/>
    <w:rsid w:val="00C96F86"/>
    <w:rsid w:val="00C97208"/>
    <w:rsid w:val="00CA0A5C"/>
    <w:rsid w:val="00CA2633"/>
    <w:rsid w:val="00CA31E6"/>
    <w:rsid w:val="00CA3739"/>
    <w:rsid w:val="00CA43ED"/>
    <w:rsid w:val="00CA51B1"/>
    <w:rsid w:val="00CB3E0D"/>
    <w:rsid w:val="00CB4606"/>
    <w:rsid w:val="00CB4C19"/>
    <w:rsid w:val="00CB5119"/>
    <w:rsid w:val="00CB582F"/>
    <w:rsid w:val="00CC1D30"/>
    <w:rsid w:val="00CC46FF"/>
    <w:rsid w:val="00CC5151"/>
    <w:rsid w:val="00CC52AA"/>
    <w:rsid w:val="00CC5E7F"/>
    <w:rsid w:val="00CD1E57"/>
    <w:rsid w:val="00CD3D6B"/>
    <w:rsid w:val="00CD5D64"/>
    <w:rsid w:val="00CE53D4"/>
    <w:rsid w:val="00CE7427"/>
    <w:rsid w:val="00CF071D"/>
    <w:rsid w:val="00CF1EAE"/>
    <w:rsid w:val="00CF31AE"/>
    <w:rsid w:val="00CF3874"/>
    <w:rsid w:val="00CF5648"/>
    <w:rsid w:val="00CF7563"/>
    <w:rsid w:val="00D0020B"/>
    <w:rsid w:val="00D01476"/>
    <w:rsid w:val="00D02B03"/>
    <w:rsid w:val="00D030D4"/>
    <w:rsid w:val="00D05731"/>
    <w:rsid w:val="00D05C5F"/>
    <w:rsid w:val="00D062FF"/>
    <w:rsid w:val="00D07127"/>
    <w:rsid w:val="00D07500"/>
    <w:rsid w:val="00D10778"/>
    <w:rsid w:val="00D108C8"/>
    <w:rsid w:val="00D15663"/>
    <w:rsid w:val="00D1744C"/>
    <w:rsid w:val="00D17534"/>
    <w:rsid w:val="00D20F65"/>
    <w:rsid w:val="00D23DDE"/>
    <w:rsid w:val="00D24781"/>
    <w:rsid w:val="00D247C4"/>
    <w:rsid w:val="00D26774"/>
    <w:rsid w:val="00D3032E"/>
    <w:rsid w:val="00D3035B"/>
    <w:rsid w:val="00D32068"/>
    <w:rsid w:val="00D34196"/>
    <w:rsid w:val="00D345E5"/>
    <w:rsid w:val="00D34870"/>
    <w:rsid w:val="00D36DB0"/>
    <w:rsid w:val="00D42ED8"/>
    <w:rsid w:val="00D45DF6"/>
    <w:rsid w:val="00D462C2"/>
    <w:rsid w:val="00D46925"/>
    <w:rsid w:val="00D50423"/>
    <w:rsid w:val="00D516E4"/>
    <w:rsid w:val="00D52B2E"/>
    <w:rsid w:val="00D53214"/>
    <w:rsid w:val="00D53F07"/>
    <w:rsid w:val="00D55AEA"/>
    <w:rsid w:val="00D57BDC"/>
    <w:rsid w:val="00D57F82"/>
    <w:rsid w:val="00D6143D"/>
    <w:rsid w:val="00D6167E"/>
    <w:rsid w:val="00D6277D"/>
    <w:rsid w:val="00D635DB"/>
    <w:rsid w:val="00D64E61"/>
    <w:rsid w:val="00D65A9B"/>
    <w:rsid w:val="00D66178"/>
    <w:rsid w:val="00D72308"/>
    <w:rsid w:val="00D735A5"/>
    <w:rsid w:val="00D74C8B"/>
    <w:rsid w:val="00D7515E"/>
    <w:rsid w:val="00D76872"/>
    <w:rsid w:val="00D77331"/>
    <w:rsid w:val="00D81860"/>
    <w:rsid w:val="00D82F17"/>
    <w:rsid w:val="00D909EE"/>
    <w:rsid w:val="00D91B79"/>
    <w:rsid w:val="00D92716"/>
    <w:rsid w:val="00D936D6"/>
    <w:rsid w:val="00D93B18"/>
    <w:rsid w:val="00D952F4"/>
    <w:rsid w:val="00DA0EA2"/>
    <w:rsid w:val="00DA27D4"/>
    <w:rsid w:val="00DA405B"/>
    <w:rsid w:val="00DA4419"/>
    <w:rsid w:val="00DA4FB3"/>
    <w:rsid w:val="00DA5584"/>
    <w:rsid w:val="00DA5CEA"/>
    <w:rsid w:val="00DA728F"/>
    <w:rsid w:val="00DB00FF"/>
    <w:rsid w:val="00DB0697"/>
    <w:rsid w:val="00DB1114"/>
    <w:rsid w:val="00DB2054"/>
    <w:rsid w:val="00DB2976"/>
    <w:rsid w:val="00DB62A4"/>
    <w:rsid w:val="00DB79E5"/>
    <w:rsid w:val="00DC0FB7"/>
    <w:rsid w:val="00DC2710"/>
    <w:rsid w:val="00DC277F"/>
    <w:rsid w:val="00DC3886"/>
    <w:rsid w:val="00DC4858"/>
    <w:rsid w:val="00DD2624"/>
    <w:rsid w:val="00DD3892"/>
    <w:rsid w:val="00DD3F63"/>
    <w:rsid w:val="00DD520E"/>
    <w:rsid w:val="00DD6245"/>
    <w:rsid w:val="00DD7B9A"/>
    <w:rsid w:val="00DE0254"/>
    <w:rsid w:val="00DE3F46"/>
    <w:rsid w:val="00DE49BD"/>
    <w:rsid w:val="00DE49F7"/>
    <w:rsid w:val="00DE7D82"/>
    <w:rsid w:val="00DF2DD5"/>
    <w:rsid w:val="00DF78E7"/>
    <w:rsid w:val="00E01758"/>
    <w:rsid w:val="00E02832"/>
    <w:rsid w:val="00E03FB5"/>
    <w:rsid w:val="00E06015"/>
    <w:rsid w:val="00E07CCA"/>
    <w:rsid w:val="00E108F5"/>
    <w:rsid w:val="00E10C5A"/>
    <w:rsid w:val="00E1102D"/>
    <w:rsid w:val="00E122F7"/>
    <w:rsid w:val="00E1327A"/>
    <w:rsid w:val="00E134C3"/>
    <w:rsid w:val="00E14412"/>
    <w:rsid w:val="00E1493B"/>
    <w:rsid w:val="00E14D76"/>
    <w:rsid w:val="00E174C9"/>
    <w:rsid w:val="00E17BBD"/>
    <w:rsid w:val="00E201E6"/>
    <w:rsid w:val="00E20EB4"/>
    <w:rsid w:val="00E21189"/>
    <w:rsid w:val="00E22694"/>
    <w:rsid w:val="00E23147"/>
    <w:rsid w:val="00E24571"/>
    <w:rsid w:val="00E25FA3"/>
    <w:rsid w:val="00E372BD"/>
    <w:rsid w:val="00E41FA4"/>
    <w:rsid w:val="00E42443"/>
    <w:rsid w:val="00E4407C"/>
    <w:rsid w:val="00E4420D"/>
    <w:rsid w:val="00E44625"/>
    <w:rsid w:val="00E4603E"/>
    <w:rsid w:val="00E47D47"/>
    <w:rsid w:val="00E50A27"/>
    <w:rsid w:val="00E5696E"/>
    <w:rsid w:val="00E56EA8"/>
    <w:rsid w:val="00E57834"/>
    <w:rsid w:val="00E62EB5"/>
    <w:rsid w:val="00E64181"/>
    <w:rsid w:val="00E648E0"/>
    <w:rsid w:val="00E64EE4"/>
    <w:rsid w:val="00E65AC4"/>
    <w:rsid w:val="00E65B65"/>
    <w:rsid w:val="00E662C8"/>
    <w:rsid w:val="00E67D19"/>
    <w:rsid w:val="00E74A0E"/>
    <w:rsid w:val="00E8067A"/>
    <w:rsid w:val="00E8158C"/>
    <w:rsid w:val="00E81B0B"/>
    <w:rsid w:val="00E8269C"/>
    <w:rsid w:val="00E8406E"/>
    <w:rsid w:val="00E85E27"/>
    <w:rsid w:val="00E869A4"/>
    <w:rsid w:val="00E873A8"/>
    <w:rsid w:val="00E9088E"/>
    <w:rsid w:val="00E94651"/>
    <w:rsid w:val="00E94CBB"/>
    <w:rsid w:val="00E95C44"/>
    <w:rsid w:val="00E97459"/>
    <w:rsid w:val="00EA13FB"/>
    <w:rsid w:val="00EA154D"/>
    <w:rsid w:val="00EA1C64"/>
    <w:rsid w:val="00EA294E"/>
    <w:rsid w:val="00EA4022"/>
    <w:rsid w:val="00EA4262"/>
    <w:rsid w:val="00EA42F8"/>
    <w:rsid w:val="00EA5951"/>
    <w:rsid w:val="00EA6F43"/>
    <w:rsid w:val="00EA7230"/>
    <w:rsid w:val="00EA7A56"/>
    <w:rsid w:val="00EB00F1"/>
    <w:rsid w:val="00EB0151"/>
    <w:rsid w:val="00EB1346"/>
    <w:rsid w:val="00EB242D"/>
    <w:rsid w:val="00EB5901"/>
    <w:rsid w:val="00EB5EC9"/>
    <w:rsid w:val="00EB7B18"/>
    <w:rsid w:val="00EC2357"/>
    <w:rsid w:val="00EC285C"/>
    <w:rsid w:val="00EC3F6A"/>
    <w:rsid w:val="00EC4D68"/>
    <w:rsid w:val="00EC5199"/>
    <w:rsid w:val="00EC781B"/>
    <w:rsid w:val="00EC7EA1"/>
    <w:rsid w:val="00ED08C1"/>
    <w:rsid w:val="00ED0C57"/>
    <w:rsid w:val="00ED0DDE"/>
    <w:rsid w:val="00ED1E42"/>
    <w:rsid w:val="00ED4103"/>
    <w:rsid w:val="00ED48FA"/>
    <w:rsid w:val="00ED6267"/>
    <w:rsid w:val="00ED7318"/>
    <w:rsid w:val="00ED78DD"/>
    <w:rsid w:val="00EE02A7"/>
    <w:rsid w:val="00EE16B8"/>
    <w:rsid w:val="00EE28BD"/>
    <w:rsid w:val="00EE452E"/>
    <w:rsid w:val="00EE4849"/>
    <w:rsid w:val="00EF27EE"/>
    <w:rsid w:val="00EF3900"/>
    <w:rsid w:val="00EF4C79"/>
    <w:rsid w:val="00EF532F"/>
    <w:rsid w:val="00EF54DE"/>
    <w:rsid w:val="00EF5F69"/>
    <w:rsid w:val="00EF6D4C"/>
    <w:rsid w:val="00EF7A00"/>
    <w:rsid w:val="00EF7DCE"/>
    <w:rsid w:val="00F01948"/>
    <w:rsid w:val="00F02216"/>
    <w:rsid w:val="00F10079"/>
    <w:rsid w:val="00F11119"/>
    <w:rsid w:val="00F13611"/>
    <w:rsid w:val="00F13D02"/>
    <w:rsid w:val="00F147E7"/>
    <w:rsid w:val="00F207AA"/>
    <w:rsid w:val="00F22078"/>
    <w:rsid w:val="00F22EC9"/>
    <w:rsid w:val="00F2375B"/>
    <w:rsid w:val="00F24A7C"/>
    <w:rsid w:val="00F24FE0"/>
    <w:rsid w:val="00F25910"/>
    <w:rsid w:val="00F26559"/>
    <w:rsid w:val="00F26D36"/>
    <w:rsid w:val="00F26DC2"/>
    <w:rsid w:val="00F30E74"/>
    <w:rsid w:val="00F31C61"/>
    <w:rsid w:val="00F325AB"/>
    <w:rsid w:val="00F33AFB"/>
    <w:rsid w:val="00F36CF8"/>
    <w:rsid w:val="00F40360"/>
    <w:rsid w:val="00F40EAF"/>
    <w:rsid w:val="00F41153"/>
    <w:rsid w:val="00F47EEA"/>
    <w:rsid w:val="00F50369"/>
    <w:rsid w:val="00F50EDF"/>
    <w:rsid w:val="00F51739"/>
    <w:rsid w:val="00F52B37"/>
    <w:rsid w:val="00F53214"/>
    <w:rsid w:val="00F541D8"/>
    <w:rsid w:val="00F54635"/>
    <w:rsid w:val="00F628A9"/>
    <w:rsid w:val="00F647FF"/>
    <w:rsid w:val="00F64D06"/>
    <w:rsid w:val="00F64F5C"/>
    <w:rsid w:val="00F653C7"/>
    <w:rsid w:val="00F70DC0"/>
    <w:rsid w:val="00F7362E"/>
    <w:rsid w:val="00F73DD0"/>
    <w:rsid w:val="00F74125"/>
    <w:rsid w:val="00F75C82"/>
    <w:rsid w:val="00F76E69"/>
    <w:rsid w:val="00F8066B"/>
    <w:rsid w:val="00F80AD3"/>
    <w:rsid w:val="00F815A6"/>
    <w:rsid w:val="00F84D57"/>
    <w:rsid w:val="00F85767"/>
    <w:rsid w:val="00F871A1"/>
    <w:rsid w:val="00F87690"/>
    <w:rsid w:val="00F905B2"/>
    <w:rsid w:val="00F906B9"/>
    <w:rsid w:val="00F9456F"/>
    <w:rsid w:val="00F968F9"/>
    <w:rsid w:val="00F97ADB"/>
    <w:rsid w:val="00F97EAA"/>
    <w:rsid w:val="00FA0C38"/>
    <w:rsid w:val="00FA1697"/>
    <w:rsid w:val="00FA230B"/>
    <w:rsid w:val="00FA6CC7"/>
    <w:rsid w:val="00FB2004"/>
    <w:rsid w:val="00FB2A4D"/>
    <w:rsid w:val="00FB4623"/>
    <w:rsid w:val="00FC495F"/>
    <w:rsid w:val="00FC5AE6"/>
    <w:rsid w:val="00FD05FF"/>
    <w:rsid w:val="00FD3A1F"/>
    <w:rsid w:val="00FD3F56"/>
    <w:rsid w:val="00FD4A2B"/>
    <w:rsid w:val="00FD6255"/>
    <w:rsid w:val="00FD7D55"/>
    <w:rsid w:val="00FE1D86"/>
    <w:rsid w:val="00FE4EF0"/>
    <w:rsid w:val="00FE6B54"/>
    <w:rsid w:val="00FF114E"/>
    <w:rsid w:val="00FF22DE"/>
    <w:rsid w:val="00FF26B8"/>
    <w:rsid w:val="00FF2774"/>
    <w:rsid w:val="00FF2B18"/>
    <w:rsid w:val="00FF2DAA"/>
    <w:rsid w:val="00FF32A5"/>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0B21B0"/>
    <w:rsid w:val="00131809"/>
    <w:rsid w:val="00190401"/>
    <w:rsid w:val="001A35C8"/>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71D52"/>
    <w:rsid w:val="005B4398"/>
    <w:rsid w:val="00652A28"/>
    <w:rsid w:val="00653245"/>
    <w:rsid w:val="00676EF1"/>
    <w:rsid w:val="00687691"/>
    <w:rsid w:val="006A199C"/>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8476D"/>
    <w:rsid w:val="00BA1642"/>
    <w:rsid w:val="00BE255F"/>
    <w:rsid w:val="00BE2D21"/>
    <w:rsid w:val="00C37A54"/>
    <w:rsid w:val="00C84AD9"/>
    <w:rsid w:val="00C94039"/>
    <w:rsid w:val="00D72FC9"/>
    <w:rsid w:val="00D765AE"/>
    <w:rsid w:val="00D80161"/>
    <w:rsid w:val="00DB3E47"/>
    <w:rsid w:val="00DD2C05"/>
    <w:rsid w:val="00DD68FD"/>
    <w:rsid w:val="00E20F16"/>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735</TotalTime>
  <Pages>25</Pages>
  <Words>11931</Words>
  <Characters>61092</Characters>
  <Application>Microsoft Office Word</Application>
  <DocSecurity>0</DocSecurity>
  <Lines>1357</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731</cp:revision>
  <dcterms:created xsi:type="dcterms:W3CDTF">2022-03-02T11:01:00Z</dcterms:created>
  <dcterms:modified xsi:type="dcterms:W3CDTF">2022-04-06T12:33:00Z</dcterms:modified>
</cp:coreProperties>
</file>